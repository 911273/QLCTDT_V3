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65" w:type="pct"/>
        <w:tblCellMar>
          <w:left w:w="10" w:type="dxa"/>
          <w:right w:w="10" w:type="dxa"/>
        </w:tblCellMar>
        <w:tblLook w:val="0000" w:firstRow="0" w:lastRow="0" w:firstColumn="0" w:lastColumn="0" w:noHBand="0" w:noVBand="0"/>
      </w:tblPr>
      <w:tblGrid>
        <w:gridCol w:w="4111"/>
        <w:gridCol w:w="5444"/>
      </w:tblGrid>
      <w:tr w:rsidR="00523DE2" w:rsidRPr="00985C2D" w14:paraId="698478BA" w14:textId="77777777" w:rsidTr="00523DE2">
        <w:tc>
          <w:tcPr>
            <w:tcW w:w="2151" w:type="pct"/>
          </w:tcPr>
          <w:p w14:paraId="3DD54D4B" w14:textId="77777777" w:rsidR="00747FEF" w:rsidRPr="00985C2D" w:rsidRDefault="00BE5800" w:rsidP="00523DE2">
            <w:pPr>
              <w:pStyle w:val="Tiuphu"/>
              <w:spacing w:after="0"/>
              <w:rPr>
                <w:rFonts w:ascii="Times New Roman" w:hAnsi="Times New Roman" w:cs="Times New Roman"/>
                <w:b/>
                <w:color w:val="auto"/>
                <w:sz w:val="26"/>
                <w:szCs w:val="26"/>
              </w:rPr>
            </w:pPr>
            <w:r w:rsidRPr="00985C2D">
              <w:rPr>
                <w:rFonts w:ascii="Times New Roman" w:hAnsi="Times New Roman" w:cs="Times New Roman"/>
                <w:b/>
                <w:color w:val="auto"/>
                <w:sz w:val="26"/>
                <w:szCs w:val="26"/>
              </w:rPr>
              <w:t>TRƯỜNG ĐẠI HỌC ĐIỆN LỰC</w:t>
            </w:r>
          </w:p>
          <w:p w14:paraId="3B02FD21" w14:textId="3F24A754" w:rsidR="00747FEF" w:rsidRPr="00985C2D" w:rsidRDefault="00523DE2" w:rsidP="00523DE2">
            <w:pPr>
              <w:spacing w:after="120"/>
              <w:jc w:val="center"/>
            </w:pPr>
            <w:r w:rsidRPr="00985C2D">
              <w:rPr>
                <w:b/>
                <w:bCs/>
                <w:noProof/>
              </w:rPr>
              <mc:AlternateContent>
                <mc:Choice Requires="wps">
                  <w:drawing>
                    <wp:anchor distT="0" distB="0" distL="114300" distR="114300" simplePos="0" relativeHeight="251661312" behindDoc="0" locked="0" layoutInCell="1" allowOverlap="1" wp14:anchorId="064E36E4" wp14:editId="019C8A65">
                      <wp:simplePos x="0" y="0"/>
                      <wp:positionH relativeFrom="column">
                        <wp:posOffset>589915</wp:posOffset>
                      </wp:positionH>
                      <wp:positionV relativeFrom="paragraph">
                        <wp:posOffset>194945</wp:posOffset>
                      </wp:positionV>
                      <wp:extent cx="14097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44735C"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6.45pt,15.35pt" to="157.4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" strokecolor="black [3200]" strokeweight=".5pt">
                      <v:stroke joinstyle="miter"/>
                    </v:line>
                  </w:pict>
                </mc:Fallback>
              </mc:AlternateContent>
            </w:r>
            <w:r w:rsidR="00BE5800" w:rsidRPr="00985C2D">
              <w:rPr>
                <w:b/>
                <w:bCs/>
              </w:rPr>
              <w:t>KHOA</w:t>
            </w:r>
            <w:r w:rsidR="00B3562D">
              <w:rPr>
                <w:b/>
                <w:bCs/>
              </w:rPr>
              <w:t xml:space="preserve"> NĂNG LƯỢNG MỚI</w:t>
            </w:r>
          </w:p>
        </w:tc>
        <w:tc>
          <w:tcPr>
            <w:tcW w:w="2849" w:type="pct"/>
          </w:tcPr>
          <w:p w14:paraId="7CB5AE61" w14:textId="77777777" w:rsidR="00747FEF" w:rsidRPr="00985C2D" w:rsidRDefault="00747FEF" w:rsidP="00523DE2">
            <w:pPr>
              <w:jc w:val="center"/>
            </w:pPr>
            <w:r w:rsidRPr="00985C2D">
              <w:rPr>
                <w:b/>
                <w:bCs/>
              </w:rPr>
              <w:t>CỘNG HÒA XÃ HỘI CHỦ NGHĨA VIỆT NAM</w:t>
            </w:r>
          </w:p>
          <w:p w14:paraId="60EFC5CF" w14:textId="77777777" w:rsidR="00747FEF" w:rsidRPr="00985C2D" w:rsidRDefault="00523DE2" w:rsidP="00523DE2">
            <w:pPr>
              <w:jc w:val="center"/>
              <w:rPr>
                <w:sz w:val="26"/>
                <w:szCs w:val="26"/>
              </w:rPr>
            </w:pPr>
            <w:r w:rsidRPr="00985C2D">
              <w:rPr>
                <w:b/>
                <w:bCs/>
                <w:noProof/>
                <w:sz w:val="26"/>
                <w:szCs w:val="26"/>
              </w:rPr>
              <mc:AlternateContent>
                <mc:Choice Requires="wps">
                  <w:drawing>
                    <wp:anchor distT="0" distB="0" distL="114300" distR="114300" simplePos="0" relativeHeight="251660288" behindDoc="0" locked="0" layoutInCell="1" allowOverlap="1" wp14:anchorId="6D75F5B1" wp14:editId="615F7F8F">
                      <wp:simplePos x="0" y="0"/>
                      <wp:positionH relativeFrom="column">
                        <wp:posOffset>675640</wp:posOffset>
                      </wp:positionH>
                      <wp:positionV relativeFrom="paragraph">
                        <wp:posOffset>190500</wp:posOffset>
                      </wp:positionV>
                      <wp:extent cx="20955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ADBDF5"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2pt,15pt" to="218.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sEKtQEAALcDAAAOAAAAZHJzL2Uyb0RvYy54bWysU8GOEzEMvSPxD1HudKaVFs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" strokecolor="black [3200]" strokeweight=".5pt">
                      <v:stroke joinstyle="miter"/>
                    </v:line>
                  </w:pict>
                </mc:Fallback>
              </mc:AlternateContent>
            </w:r>
            <w:r w:rsidR="00747FEF" w:rsidRPr="00985C2D">
              <w:rPr>
                <w:b/>
                <w:bCs/>
                <w:sz w:val="26"/>
                <w:szCs w:val="26"/>
              </w:rPr>
              <w:t>Độc lập – Tự do – Hạnh phúc</w:t>
            </w:r>
          </w:p>
        </w:tc>
      </w:tr>
    </w:tbl>
    <w:p w14:paraId="1A18724E" w14:textId="77777777" w:rsidR="00747FEF" w:rsidRPr="00985C2D" w:rsidRDefault="00747FEF" w:rsidP="007D2F96">
      <w:pPr>
        <w:jc w:val="center"/>
        <w:rPr>
          <w:b/>
        </w:rPr>
      </w:pPr>
    </w:p>
    <w:p w14:paraId="36E5E20B" w14:textId="77777777" w:rsidR="00A30E4E" w:rsidRPr="00985C2D" w:rsidRDefault="007D2F96" w:rsidP="007D2F96">
      <w:pPr>
        <w:jc w:val="center"/>
        <w:rPr>
          <w:b/>
        </w:rPr>
      </w:pPr>
      <w:r w:rsidRPr="00985C2D">
        <w:rPr>
          <w:b/>
        </w:rPr>
        <w:t xml:space="preserve">ĐỀ CƯƠNG CHI TIẾT </w:t>
      </w:r>
      <w:r w:rsidR="00F90188" w:rsidRPr="00985C2D">
        <w:rPr>
          <w:b/>
        </w:rPr>
        <w:t>HỌC PHẦN</w:t>
      </w:r>
    </w:p>
    <w:p w14:paraId="378157A7" w14:textId="758C9660" w:rsidR="00B3562D" w:rsidRDefault="00B3562D" w:rsidP="007D2F96">
      <w:pPr>
        <w:jc w:val="center"/>
        <w:rPr>
          <w:b/>
        </w:rPr>
      </w:pPr>
      <w:r w:rsidRPr="00B3562D">
        <w:rPr>
          <w:b/>
          <w:lang w:val="vi-VN"/>
        </w:rPr>
        <w:t>{{ CourseName</w:t>
      </w:r>
      <w:r>
        <w:rPr>
          <w:b/>
        </w:rPr>
        <w:t xml:space="preserve"> | upper</w:t>
      </w:r>
      <w:r w:rsidRPr="00B3562D">
        <w:rPr>
          <w:b/>
          <w:lang w:val="vi-VN"/>
        </w:rPr>
        <w:t xml:space="preserve"> }}</w:t>
      </w:r>
    </w:p>
    <w:p w14:paraId="05A963AB" w14:textId="3D606EA4" w:rsidR="00A30E4E" w:rsidRPr="00985C2D" w:rsidRDefault="00A30E4E" w:rsidP="007D2F96">
      <w:pPr>
        <w:jc w:val="center"/>
        <w:rPr>
          <w:b/>
        </w:rPr>
      </w:pPr>
      <w:r w:rsidRPr="00985C2D">
        <w:rPr>
          <w:b/>
        </w:rPr>
        <w:t xml:space="preserve">Trình độ đào tạo: </w:t>
      </w:r>
      <w:r w:rsidR="008F314D" w:rsidRPr="00985C2D">
        <w:rPr>
          <w:b/>
        </w:rPr>
        <w:t>Tiến sĩ</w:t>
      </w:r>
    </w:p>
    <w:p w14:paraId="4E615769" w14:textId="77777777" w:rsidR="007D2F96" w:rsidRPr="00985C2D" w:rsidRDefault="007D2F96" w:rsidP="007D2F96">
      <w:pPr>
        <w:jc w:val="center"/>
        <w:rPr>
          <w:b/>
        </w:rPr>
      </w:pPr>
    </w:p>
    <w:p w14:paraId="07632B25" w14:textId="77777777" w:rsidR="007D2F96" w:rsidRPr="00985C2D" w:rsidRDefault="007D2F96" w:rsidP="007D2F96">
      <w:pPr>
        <w:rPr>
          <w:b/>
        </w:rPr>
      </w:pPr>
      <w:r w:rsidRPr="00985C2D">
        <w:rPr>
          <w:b/>
        </w:rPr>
        <w:t>1. Thông tin chung về học phần</w:t>
      </w:r>
    </w:p>
    <w:p w14:paraId="027ACF4F" w14:textId="6807972D" w:rsidR="00A30E4E" w:rsidRPr="00985C2D" w:rsidRDefault="000C67BD" w:rsidP="007D2F96">
      <w:pPr>
        <w:rPr>
          <w:lang w:val="vi-VN"/>
        </w:rPr>
      </w:pPr>
      <w:r w:rsidRPr="00985C2D">
        <w:rPr>
          <w:lang w:val="fr-FR"/>
        </w:rPr>
        <w:t>Tên tiếng Việt</w:t>
      </w:r>
      <w:r w:rsidR="008E4F3D" w:rsidRPr="00985C2D">
        <w:rPr>
          <w:lang w:val="fr-FR"/>
        </w:rPr>
        <w:t xml:space="preserve"> : </w:t>
      </w:r>
      <w:r w:rsidR="00966324" w:rsidRPr="00966324">
        <w:rPr>
          <w:lang w:val="vi-VN"/>
        </w:rPr>
        <w:t>{{ CourseName | upper }}</w:t>
      </w:r>
    </w:p>
    <w:p w14:paraId="3C6FCB43" w14:textId="004CEB7E" w:rsidR="007D2F96" w:rsidRPr="00985C2D" w:rsidRDefault="005B6FA6" w:rsidP="007D2F96">
      <w:pPr>
        <w:rPr>
          <w:lang w:val="vi-VN"/>
        </w:rPr>
      </w:pPr>
      <w:r w:rsidRPr="00985C2D">
        <w:rPr>
          <w:lang w:val="vi-VN"/>
        </w:rPr>
        <w:t>T</w:t>
      </w:r>
      <w:r w:rsidR="00A30E4E" w:rsidRPr="00985C2D">
        <w:rPr>
          <w:lang w:val="fr-FR"/>
        </w:rPr>
        <w:t>ên tiếng Anh</w:t>
      </w:r>
      <w:r w:rsidR="00487DEC" w:rsidRPr="00985C2D">
        <w:rPr>
          <w:lang w:val="fr-FR"/>
        </w:rPr>
        <w:t>:</w:t>
      </w:r>
      <w:r w:rsidR="00082F96" w:rsidRPr="00985C2D">
        <w:rPr>
          <w:lang w:val="vi-VN"/>
        </w:rPr>
        <w:t xml:space="preserve"> </w:t>
      </w:r>
      <w:r w:rsidR="00966324" w:rsidRPr="00966324">
        <w:rPr>
          <w:lang w:val="vi-VN"/>
        </w:rPr>
        <w:t>{{ CourseName</w:t>
      </w:r>
      <w:r w:rsidR="00966324">
        <w:t>EN</w:t>
      </w:r>
      <w:r w:rsidR="00966324" w:rsidRPr="00966324">
        <w:rPr>
          <w:lang w:val="vi-VN"/>
        </w:rPr>
        <w:t xml:space="preserve"> | upper }}</w:t>
      </w:r>
    </w:p>
    <w:p w14:paraId="27D5A0B6" w14:textId="20D646A4" w:rsidR="007D2F96" w:rsidRPr="00985C2D" w:rsidRDefault="007D2F96" w:rsidP="007D2F96">
      <w:pPr>
        <w:rPr>
          <w:lang w:val="vi-VN"/>
        </w:rPr>
      </w:pPr>
      <w:r w:rsidRPr="00985C2D">
        <w:t xml:space="preserve">Tên đơn vị quản lý học phần: </w:t>
      </w:r>
      <w:r w:rsidR="00966324" w:rsidRPr="00966324">
        <w:rPr>
          <w:iCs/>
          <w:lang w:val="vi-VN"/>
        </w:rPr>
        <w:t>{{ Department }}</w:t>
      </w:r>
    </w:p>
    <w:p w14:paraId="498328A7" w14:textId="5760BE58" w:rsidR="007D2F96" w:rsidRPr="00985C2D" w:rsidRDefault="007D2F96" w:rsidP="007D2F96">
      <w:pPr>
        <w:rPr>
          <w:lang w:val="vi-VN"/>
        </w:rPr>
      </w:pPr>
      <w:r w:rsidRPr="00985C2D">
        <w:t xml:space="preserve">Các giảng viên phụ trách học phần: </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3507"/>
        <w:gridCol w:w="1730"/>
        <w:gridCol w:w="3410"/>
      </w:tblGrid>
      <w:tr w:rsidR="004A00D4" w:rsidRPr="00985C2D" w14:paraId="0823AECB" w14:textId="77777777" w:rsidTr="00AD7658">
        <w:trPr>
          <w:trHeight w:val="20"/>
        </w:trPr>
        <w:tc>
          <w:tcPr>
            <w:tcW w:w="704" w:type="dxa"/>
            <w:vAlign w:val="center"/>
          </w:tcPr>
          <w:p w14:paraId="47BB73E5" w14:textId="77777777" w:rsidR="00F5331A" w:rsidRPr="00985C2D" w:rsidRDefault="007D2F96" w:rsidP="00D57940">
            <w:pPr>
              <w:autoSpaceDE w:val="0"/>
              <w:autoSpaceDN w:val="0"/>
              <w:adjustRightInd w:val="0"/>
              <w:jc w:val="center"/>
              <w:rPr>
                <w:rFonts w:eastAsia="TimesNewRoman"/>
                <w:b/>
                <w:lang w:val="nl-NL"/>
              </w:rPr>
            </w:pPr>
            <w:r w:rsidRPr="00985C2D">
              <w:rPr>
                <w:rFonts w:eastAsia="TimesNewRoman"/>
                <w:b/>
                <w:lang w:val="nl-NL"/>
              </w:rPr>
              <w:t>TT</w:t>
            </w:r>
          </w:p>
        </w:tc>
        <w:tc>
          <w:tcPr>
            <w:tcW w:w="3507" w:type="dxa"/>
            <w:vAlign w:val="center"/>
          </w:tcPr>
          <w:p w14:paraId="7D5A013D" w14:textId="77777777" w:rsidR="00F5331A" w:rsidRPr="00985C2D" w:rsidRDefault="00A132F7" w:rsidP="00D57940">
            <w:pPr>
              <w:autoSpaceDE w:val="0"/>
              <w:autoSpaceDN w:val="0"/>
              <w:adjustRightInd w:val="0"/>
              <w:jc w:val="center"/>
              <w:rPr>
                <w:rFonts w:eastAsia="TimesNewRoman"/>
                <w:b/>
                <w:lang w:val="nl-NL"/>
              </w:rPr>
            </w:pPr>
            <w:r w:rsidRPr="00985C2D">
              <w:rPr>
                <w:rFonts w:eastAsia="TimesNewRoman"/>
                <w:b/>
                <w:lang w:val="nl-NL"/>
              </w:rPr>
              <w:t>Học hàm, học vị, h</w:t>
            </w:r>
            <w:r w:rsidR="007D2F96" w:rsidRPr="00985C2D">
              <w:rPr>
                <w:rFonts w:eastAsia="TimesNewRoman"/>
                <w:b/>
                <w:lang w:val="nl-NL"/>
              </w:rPr>
              <w:t xml:space="preserve">ọ </w:t>
            </w:r>
            <w:r w:rsidRPr="00985C2D">
              <w:rPr>
                <w:rFonts w:eastAsia="TimesNewRoman"/>
                <w:b/>
                <w:lang w:val="nl-NL"/>
              </w:rPr>
              <w:t>và tên</w:t>
            </w:r>
          </w:p>
        </w:tc>
        <w:tc>
          <w:tcPr>
            <w:tcW w:w="1730" w:type="dxa"/>
            <w:vAlign w:val="center"/>
          </w:tcPr>
          <w:p w14:paraId="00EE7454" w14:textId="77777777" w:rsidR="00F5331A" w:rsidRPr="00985C2D" w:rsidRDefault="007D2F96" w:rsidP="00D57940">
            <w:pPr>
              <w:autoSpaceDE w:val="0"/>
              <w:autoSpaceDN w:val="0"/>
              <w:adjustRightInd w:val="0"/>
              <w:jc w:val="center"/>
              <w:rPr>
                <w:rFonts w:eastAsia="TimesNewRoman"/>
                <w:b/>
                <w:lang w:val="nl-NL"/>
              </w:rPr>
            </w:pPr>
            <w:r w:rsidRPr="00985C2D">
              <w:rPr>
                <w:rFonts w:eastAsia="TimesNewRoman"/>
                <w:b/>
                <w:lang w:val="nl-NL"/>
              </w:rPr>
              <w:t>Số điện thoại</w:t>
            </w:r>
          </w:p>
        </w:tc>
        <w:tc>
          <w:tcPr>
            <w:tcW w:w="3410" w:type="dxa"/>
            <w:vAlign w:val="center"/>
          </w:tcPr>
          <w:p w14:paraId="56F17509" w14:textId="77777777" w:rsidR="007D2F96" w:rsidRPr="00985C2D" w:rsidRDefault="007D2F96" w:rsidP="00D57940">
            <w:pPr>
              <w:autoSpaceDE w:val="0"/>
              <w:autoSpaceDN w:val="0"/>
              <w:adjustRightInd w:val="0"/>
              <w:jc w:val="center"/>
              <w:rPr>
                <w:rFonts w:eastAsia="TimesNewRoman"/>
                <w:b/>
                <w:lang w:val="nl-NL"/>
              </w:rPr>
            </w:pPr>
            <w:r w:rsidRPr="00985C2D">
              <w:rPr>
                <w:rFonts w:eastAsia="TimesNewRoman"/>
                <w:b/>
                <w:lang w:val="nl-NL"/>
              </w:rPr>
              <w:t>Email</w:t>
            </w:r>
          </w:p>
        </w:tc>
      </w:tr>
      <w:tr w:rsidR="004A00D4" w:rsidRPr="00985C2D" w14:paraId="6EEA10D5" w14:textId="77777777" w:rsidTr="00AD7658">
        <w:trPr>
          <w:trHeight w:val="20"/>
        </w:trPr>
        <w:tc>
          <w:tcPr>
            <w:tcW w:w="9351" w:type="dxa"/>
            <w:gridSpan w:val="4"/>
            <w:vAlign w:val="center"/>
          </w:tcPr>
          <w:p w14:paraId="5BF55C7D" w14:textId="77777777" w:rsidR="007D2F96" w:rsidRPr="00985C2D" w:rsidRDefault="007D2F96" w:rsidP="00F34276">
            <w:pPr>
              <w:autoSpaceDE w:val="0"/>
              <w:autoSpaceDN w:val="0"/>
              <w:adjustRightInd w:val="0"/>
              <w:rPr>
                <w:rFonts w:eastAsia="TimesNewRoman"/>
                <w:b/>
                <w:sz w:val="26"/>
                <w:szCs w:val="26"/>
                <w:lang w:val="nl-NL"/>
              </w:rPr>
            </w:pPr>
            <w:r w:rsidRPr="00985C2D">
              <w:rPr>
                <w:b/>
              </w:rPr>
              <w:t>Giảng viên phụ trách chính</w:t>
            </w:r>
            <w:r w:rsidR="00F5331A" w:rsidRPr="00985C2D">
              <w:rPr>
                <w:b/>
              </w:rPr>
              <w:t xml:space="preserve"> </w:t>
            </w:r>
          </w:p>
        </w:tc>
      </w:tr>
      <w:tr w:rsidR="004A00D4" w:rsidRPr="00985C2D" w14:paraId="581ED9F1" w14:textId="77777777" w:rsidTr="00AD7658">
        <w:trPr>
          <w:trHeight w:val="20"/>
        </w:trPr>
        <w:tc>
          <w:tcPr>
            <w:tcW w:w="704" w:type="dxa"/>
            <w:vAlign w:val="center"/>
          </w:tcPr>
          <w:p w14:paraId="2494AB06" w14:textId="77777777" w:rsidR="007D2F96" w:rsidRPr="00985C2D" w:rsidRDefault="007D2F96" w:rsidP="00D57940">
            <w:pPr>
              <w:autoSpaceDE w:val="0"/>
              <w:autoSpaceDN w:val="0"/>
              <w:adjustRightInd w:val="0"/>
              <w:jc w:val="center"/>
              <w:rPr>
                <w:rFonts w:eastAsia="TimesNewRoman"/>
                <w:sz w:val="26"/>
                <w:szCs w:val="26"/>
                <w:lang w:val="nl-NL"/>
              </w:rPr>
            </w:pPr>
            <w:r w:rsidRPr="00985C2D">
              <w:rPr>
                <w:rFonts w:eastAsia="TimesNewRoman"/>
                <w:sz w:val="26"/>
                <w:szCs w:val="26"/>
                <w:lang w:val="nl-NL"/>
              </w:rPr>
              <w:t>1</w:t>
            </w:r>
          </w:p>
        </w:tc>
        <w:tc>
          <w:tcPr>
            <w:tcW w:w="3507" w:type="dxa"/>
            <w:vAlign w:val="center"/>
          </w:tcPr>
          <w:p w14:paraId="7671D187" w14:textId="1DB329C5" w:rsidR="007D2F96" w:rsidRPr="00985C2D" w:rsidRDefault="00966324" w:rsidP="00D57940">
            <w:pPr>
              <w:autoSpaceDE w:val="0"/>
              <w:autoSpaceDN w:val="0"/>
              <w:adjustRightInd w:val="0"/>
              <w:jc w:val="center"/>
              <w:rPr>
                <w:rFonts w:eastAsia="TimesNewRoman"/>
                <w:sz w:val="26"/>
                <w:szCs w:val="26"/>
                <w:lang w:val="nl-NL"/>
              </w:rPr>
            </w:pPr>
            <w:r w:rsidRPr="00966324">
              <w:rPr>
                <w:rFonts w:eastAsia="TimesNewRoman"/>
                <w:sz w:val="26"/>
                <w:szCs w:val="26"/>
                <w:lang w:val="nl-NL"/>
              </w:rPr>
              <w:t>{{ Lecturer }}</w:t>
            </w:r>
          </w:p>
        </w:tc>
        <w:tc>
          <w:tcPr>
            <w:tcW w:w="1730" w:type="dxa"/>
            <w:vAlign w:val="center"/>
          </w:tcPr>
          <w:p w14:paraId="07802BC5" w14:textId="77777777" w:rsidR="007D2F96" w:rsidRPr="00985C2D" w:rsidRDefault="007D2F96" w:rsidP="00D57940">
            <w:pPr>
              <w:autoSpaceDE w:val="0"/>
              <w:autoSpaceDN w:val="0"/>
              <w:adjustRightInd w:val="0"/>
              <w:jc w:val="center"/>
              <w:rPr>
                <w:rFonts w:eastAsia="TimesNewRoman"/>
                <w:sz w:val="26"/>
                <w:szCs w:val="26"/>
                <w:lang w:val="nl-NL"/>
              </w:rPr>
            </w:pPr>
          </w:p>
        </w:tc>
        <w:tc>
          <w:tcPr>
            <w:tcW w:w="3410" w:type="dxa"/>
            <w:vAlign w:val="center"/>
          </w:tcPr>
          <w:p w14:paraId="5B1BE4A1" w14:textId="77777777" w:rsidR="007D2F96" w:rsidRPr="00985C2D" w:rsidRDefault="007D2F96" w:rsidP="00D57940">
            <w:pPr>
              <w:autoSpaceDE w:val="0"/>
              <w:autoSpaceDN w:val="0"/>
              <w:adjustRightInd w:val="0"/>
              <w:jc w:val="center"/>
              <w:rPr>
                <w:rFonts w:eastAsia="TimesNewRoman"/>
                <w:sz w:val="26"/>
                <w:szCs w:val="26"/>
                <w:lang w:val="nl-NL"/>
              </w:rPr>
            </w:pPr>
          </w:p>
        </w:tc>
      </w:tr>
      <w:tr w:rsidR="004A00D4" w:rsidRPr="00985C2D" w14:paraId="1DA6ADE2" w14:textId="77777777" w:rsidTr="00AD7658">
        <w:trPr>
          <w:trHeight w:val="20"/>
        </w:trPr>
        <w:tc>
          <w:tcPr>
            <w:tcW w:w="9351" w:type="dxa"/>
            <w:gridSpan w:val="4"/>
            <w:vAlign w:val="center"/>
          </w:tcPr>
          <w:p w14:paraId="329BCA25" w14:textId="77777777" w:rsidR="007D2F96" w:rsidRPr="00985C2D" w:rsidRDefault="007D2F96" w:rsidP="00F34276">
            <w:pPr>
              <w:autoSpaceDE w:val="0"/>
              <w:autoSpaceDN w:val="0"/>
              <w:adjustRightInd w:val="0"/>
              <w:rPr>
                <w:rFonts w:eastAsia="TimesNewRoman"/>
                <w:b/>
                <w:sz w:val="26"/>
                <w:szCs w:val="26"/>
                <w:lang w:val="nl-NL"/>
              </w:rPr>
            </w:pPr>
            <w:r w:rsidRPr="00985C2D">
              <w:rPr>
                <w:b/>
              </w:rPr>
              <w:t xml:space="preserve">Giảng viên </w:t>
            </w:r>
            <w:r w:rsidR="00A56291" w:rsidRPr="00985C2D">
              <w:rPr>
                <w:b/>
              </w:rPr>
              <w:t>tham gia</w:t>
            </w:r>
            <w:r w:rsidRPr="00985C2D">
              <w:rPr>
                <w:b/>
              </w:rPr>
              <w:t xml:space="preserve"> giảng dạy</w:t>
            </w:r>
            <w:r w:rsidR="00F5331A" w:rsidRPr="00985C2D">
              <w:rPr>
                <w:b/>
              </w:rPr>
              <w:t xml:space="preserve"> </w:t>
            </w:r>
          </w:p>
        </w:tc>
      </w:tr>
      <w:tr w:rsidR="004A00D4" w:rsidRPr="00985C2D" w14:paraId="26A0B961" w14:textId="77777777" w:rsidTr="00AD7658">
        <w:trPr>
          <w:trHeight w:val="20"/>
        </w:trPr>
        <w:tc>
          <w:tcPr>
            <w:tcW w:w="704" w:type="dxa"/>
            <w:vAlign w:val="center"/>
          </w:tcPr>
          <w:p w14:paraId="1E6972AC" w14:textId="77777777" w:rsidR="007D2F96" w:rsidRPr="00985C2D" w:rsidRDefault="007D2F96" w:rsidP="00D57940">
            <w:pPr>
              <w:autoSpaceDE w:val="0"/>
              <w:autoSpaceDN w:val="0"/>
              <w:adjustRightInd w:val="0"/>
              <w:jc w:val="center"/>
              <w:rPr>
                <w:rFonts w:eastAsia="TimesNewRoman"/>
                <w:sz w:val="26"/>
                <w:szCs w:val="26"/>
                <w:lang w:val="nl-NL"/>
              </w:rPr>
            </w:pPr>
            <w:r w:rsidRPr="00985C2D">
              <w:rPr>
                <w:rFonts w:eastAsia="TimesNewRoman"/>
                <w:sz w:val="26"/>
                <w:szCs w:val="26"/>
                <w:lang w:val="nl-NL"/>
              </w:rPr>
              <w:t>1</w:t>
            </w:r>
          </w:p>
        </w:tc>
        <w:tc>
          <w:tcPr>
            <w:tcW w:w="3507" w:type="dxa"/>
            <w:vAlign w:val="center"/>
          </w:tcPr>
          <w:p w14:paraId="4E60F378" w14:textId="77777777" w:rsidR="007D2F96" w:rsidRPr="00985C2D" w:rsidRDefault="007D2F96" w:rsidP="00D57940">
            <w:pPr>
              <w:autoSpaceDE w:val="0"/>
              <w:autoSpaceDN w:val="0"/>
              <w:adjustRightInd w:val="0"/>
              <w:jc w:val="center"/>
              <w:rPr>
                <w:rFonts w:eastAsia="TimesNewRoman"/>
                <w:sz w:val="26"/>
                <w:szCs w:val="26"/>
                <w:lang w:val="nl-NL"/>
              </w:rPr>
            </w:pPr>
          </w:p>
        </w:tc>
        <w:tc>
          <w:tcPr>
            <w:tcW w:w="1730" w:type="dxa"/>
            <w:vAlign w:val="center"/>
          </w:tcPr>
          <w:p w14:paraId="78692B44" w14:textId="77777777" w:rsidR="007D2F96" w:rsidRPr="00985C2D" w:rsidRDefault="007D2F96" w:rsidP="00D57940">
            <w:pPr>
              <w:autoSpaceDE w:val="0"/>
              <w:autoSpaceDN w:val="0"/>
              <w:adjustRightInd w:val="0"/>
              <w:jc w:val="center"/>
              <w:rPr>
                <w:rFonts w:eastAsia="TimesNewRoman"/>
                <w:sz w:val="26"/>
                <w:szCs w:val="26"/>
                <w:lang w:val="nl-NL"/>
              </w:rPr>
            </w:pPr>
          </w:p>
        </w:tc>
        <w:tc>
          <w:tcPr>
            <w:tcW w:w="3410" w:type="dxa"/>
            <w:vAlign w:val="center"/>
          </w:tcPr>
          <w:p w14:paraId="75ADC663" w14:textId="77777777" w:rsidR="007D2F96" w:rsidRPr="00985C2D" w:rsidRDefault="007D2F96" w:rsidP="00D57940">
            <w:pPr>
              <w:autoSpaceDE w:val="0"/>
              <w:autoSpaceDN w:val="0"/>
              <w:adjustRightInd w:val="0"/>
              <w:jc w:val="center"/>
              <w:rPr>
                <w:rFonts w:eastAsia="TimesNewRoman"/>
                <w:sz w:val="26"/>
                <w:szCs w:val="26"/>
                <w:lang w:val="nl-NL"/>
              </w:rPr>
            </w:pPr>
          </w:p>
        </w:tc>
      </w:tr>
      <w:tr w:rsidR="004A00D4" w:rsidRPr="00985C2D" w14:paraId="1A232D97" w14:textId="77777777" w:rsidTr="00AD7658">
        <w:trPr>
          <w:trHeight w:val="20"/>
        </w:trPr>
        <w:tc>
          <w:tcPr>
            <w:tcW w:w="704" w:type="dxa"/>
            <w:vAlign w:val="center"/>
          </w:tcPr>
          <w:p w14:paraId="7EF489FD" w14:textId="77777777" w:rsidR="007D2F96" w:rsidRPr="00985C2D" w:rsidRDefault="007D2F96" w:rsidP="00D57940">
            <w:pPr>
              <w:autoSpaceDE w:val="0"/>
              <w:autoSpaceDN w:val="0"/>
              <w:adjustRightInd w:val="0"/>
              <w:jc w:val="center"/>
              <w:rPr>
                <w:rFonts w:eastAsia="TimesNewRoman"/>
                <w:sz w:val="26"/>
                <w:szCs w:val="26"/>
                <w:lang w:val="nl-NL"/>
              </w:rPr>
            </w:pPr>
            <w:r w:rsidRPr="00985C2D">
              <w:rPr>
                <w:rFonts w:eastAsia="TimesNewRoman"/>
                <w:sz w:val="26"/>
                <w:szCs w:val="26"/>
                <w:lang w:val="nl-NL"/>
              </w:rPr>
              <w:t>2</w:t>
            </w:r>
          </w:p>
        </w:tc>
        <w:tc>
          <w:tcPr>
            <w:tcW w:w="3507" w:type="dxa"/>
            <w:vAlign w:val="center"/>
          </w:tcPr>
          <w:p w14:paraId="065EA141" w14:textId="77777777" w:rsidR="007D2F96" w:rsidRPr="00985C2D" w:rsidRDefault="007D2F96" w:rsidP="00D57940">
            <w:pPr>
              <w:autoSpaceDE w:val="0"/>
              <w:autoSpaceDN w:val="0"/>
              <w:adjustRightInd w:val="0"/>
              <w:jc w:val="center"/>
              <w:rPr>
                <w:rFonts w:eastAsia="TimesNewRoman"/>
                <w:sz w:val="26"/>
                <w:szCs w:val="26"/>
                <w:lang w:val="nl-NL"/>
              </w:rPr>
            </w:pPr>
          </w:p>
        </w:tc>
        <w:tc>
          <w:tcPr>
            <w:tcW w:w="1730" w:type="dxa"/>
            <w:vAlign w:val="center"/>
          </w:tcPr>
          <w:p w14:paraId="775CF547" w14:textId="77777777" w:rsidR="007D2F96" w:rsidRPr="00985C2D" w:rsidRDefault="007D2F96" w:rsidP="00D57940">
            <w:pPr>
              <w:autoSpaceDE w:val="0"/>
              <w:autoSpaceDN w:val="0"/>
              <w:adjustRightInd w:val="0"/>
              <w:jc w:val="center"/>
              <w:rPr>
                <w:rFonts w:eastAsia="TimesNewRoman"/>
                <w:sz w:val="26"/>
                <w:szCs w:val="26"/>
                <w:lang w:val="nl-NL"/>
              </w:rPr>
            </w:pPr>
          </w:p>
        </w:tc>
        <w:tc>
          <w:tcPr>
            <w:tcW w:w="3410" w:type="dxa"/>
            <w:vAlign w:val="center"/>
          </w:tcPr>
          <w:p w14:paraId="443AAD9D" w14:textId="77777777" w:rsidR="007D2F96" w:rsidRPr="00985C2D" w:rsidRDefault="007D2F96" w:rsidP="00D57940">
            <w:pPr>
              <w:autoSpaceDE w:val="0"/>
              <w:autoSpaceDN w:val="0"/>
              <w:adjustRightInd w:val="0"/>
              <w:jc w:val="center"/>
              <w:rPr>
                <w:rFonts w:eastAsia="TimesNewRoman"/>
                <w:sz w:val="26"/>
                <w:szCs w:val="26"/>
                <w:lang w:val="nl-NL"/>
              </w:rPr>
            </w:pPr>
          </w:p>
        </w:tc>
      </w:tr>
      <w:tr w:rsidR="00C06C02" w:rsidRPr="00985C2D" w14:paraId="43362CCC" w14:textId="77777777" w:rsidTr="00AD7658">
        <w:trPr>
          <w:trHeight w:val="20"/>
        </w:trPr>
        <w:tc>
          <w:tcPr>
            <w:tcW w:w="704" w:type="dxa"/>
            <w:vAlign w:val="center"/>
          </w:tcPr>
          <w:p w14:paraId="5298AD41" w14:textId="77777777" w:rsidR="007D2F96" w:rsidRPr="00985C2D" w:rsidRDefault="007D2F96" w:rsidP="00D57940">
            <w:pPr>
              <w:autoSpaceDE w:val="0"/>
              <w:autoSpaceDN w:val="0"/>
              <w:adjustRightInd w:val="0"/>
              <w:jc w:val="center"/>
              <w:rPr>
                <w:rFonts w:eastAsia="TimesNewRoman"/>
                <w:sz w:val="26"/>
                <w:szCs w:val="26"/>
                <w:lang w:val="nl-NL"/>
              </w:rPr>
            </w:pPr>
            <w:r w:rsidRPr="00985C2D">
              <w:rPr>
                <w:rFonts w:eastAsia="TimesNewRoman"/>
                <w:sz w:val="26"/>
                <w:szCs w:val="26"/>
                <w:lang w:val="nl-NL"/>
              </w:rPr>
              <w:t>3</w:t>
            </w:r>
          </w:p>
        </w:tc>
        <w:tc>
          <w:tcPr>
            <w:tcW w:w="3507" w:type="dxa"/>
            <w:vAlign w:val="center"/>
          </w:tcPr>
          <w:p w14:paraId="463B87AE" w14:textId="77777777" w:rsidR="007D2F96" w:rsidRPr="00985C2D" w:rsidRDefault="007D2F96" w:rsidP="00D57940">
            <w:pPr>
              <w:autoSpaceDE w:val="0"/>
              <w:autoSpaceDN w:val="0"/>
              <w:adjustRightInd w:val="0"/>
              <w:jc w:val="center"/>
              <w:rPr>
                <w:rFonts w:eastAsia="TimesNewRoman"/>
                <w:sz w:val="26"/>
                <w:szCs w:val="26"/>
                <w:lang w:val="nl-NL"/>
              </w:rPr>
            </w:pPr>
          </w:p>
        </w:tc>
        <w:tc>
          <w:tcPr>
            <w:tcW w:w="1730" w:type="dxa"/>
            <w:vAlign w:val="center"/>
          </w:tcPr>
          <w:p w14:paraId="74D0FBB8" w14:textId="77777777" w:rsidR="007D2F96" w:rsidRPr="00985C2D" w:rsidRDefault="007D2F96" w:rsidP="00D57940">
            <w:pPr>
              <w:autoSpaceDE w:val="0"/>
              <w:autoSpaceDN w:val="0"/>
              <w:adjustRightInd w:val="0"/>
              <w:jc w:val="center"/>
              <w:rPr>
                <w:rFonts w:eastAsia="TimesNewRoman"/>
                <w:sz w:val="26"/>
                <w:szCs w:val="26"/>
                <w:lang w:val="nl-NL"/>
              </w:rPr>
            </w:pPr>
          </w:p>
        </w:tc>
        <w:tc>
          <w:tcPr>
            <w:tcW w:w="3410" w:type="dxa"/>
            <w:vAlign w:val="center"/>
          </w:tcPr>
          <w:p w14:paraId="1055B610" w14:textId="77777777" w:rsidR="007D2F96" w:rsidRPr="00985C2D" w:rsidRDefault="007D2F96" w:rsidP="00D57940">
            <w:pPr>
              <w:autoSpaceDE w:val="0"/>
              <w:autoSpaceDN w:val="0"/>
              <w:adjustRightInd w:val="0"/>
              <w:jc w:val="center"/>
              <w:rPr>
                <w:rFonts w:eastAsia="TimesNewRoman"/>
                <w:sz w:val="26"/>
                <w:szCs w:val="26"/>
                <w:lang w:val="nl-NL"/>
              </w:rPr>
            </w:pPr>
          </w:p>
        </w:tc>
      </w:tr>
    </w:tbl>
    <w:p w14:paraId="106175AA" w14:textId="77777777" w:rsidR="007D2F96" w:rsidRPr="00985C2D" w:rsidRDefault="007D2F96" w:rsidP="007D2F96">
      <w:pPr>
        <w:rPr>
          <w:b/>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131"/>
        <w:gridCol w:w="2546"/>
        <w:gridCol w:w="2411"/>
      </w:tblGrid>
      <w:tr w:rsidR="00AD7658" w:rsidRPr="00985C2D" w14:paraId="2E207074" w14:textId="77777777" w:rsidTr="00AD7658">
        <w:trPr>
          <w:trHeight w:val="363"/>
        </w:trPr>
        <w:tc>
          <w:tcPr>
            <w:tcW w:w="4399" w:type="dxa"/>
            <w:gridSpan w:val="2"/>
          </w:tcPr>
          <w:p w14:paraId="05EBAF49" w14:textId="77777777" w:rsidR="00AD7658" w:rsidRPr="00985C2D" w:rsidRDefault="00AD7658" w:rsidP="008E4F3D">
            <w:pPr>
              <w:autoSpaceDE w:val="0"/>
              <w:autoSpaceDN w:val="0"/>
              <w:adjustRightInd w:val="0"/>
              <w:jc w:val="both"/>
              <w:rPr>
                <w:lang w:val="vi-VN"/>
              </w:rPr>
            </w:pPr>
            <w:r w:rsidRPr="00985C2D">
              <w:rPr>
                <w:lang w:val="fr-FR"/>
              </w:rPr>
              <w:t xml:space="preserve">Mã học phần: </w:t>
            </w:r>
            <w:r w:rsidRPr="00985C2D">
              <w:rPr>
                <w:lang w:val="vi-VN"/>
              </w:rPr>
              <w:t>(</w:t>
            </w:r>
            <w:r w:rsidRPr="00985C2D">
              <w:rPr>
                <w:lang w:val="fr-FR"/>
              </w:rPr>
              <w:t>mã học</w:t>
            </w:r>
            <w:r w:rsidRPr="00985C2D">
              <w:rPr>
                <w:lang w:val="vi-VN"/>
              </w:rPr>
              <w:t xml:space="preserve"> phần)</w:t>
            </w:r>
          </w:p>
        </w:tc>
        <w:tc>
          <w:tcPr>
            <w:tcW w:w="4957" w:type="dxa"/>
            <w:gridSpan w:val="2"/>
          </w:tcPr>
          <w:p w14:paraId="3DB043A9" w14:textId="1F6C1764" w:rsidR="00AD7658" w:rsidRPr="00985C2D" w:rsidRDefault="00AD7658" w:rsidP="005B6FA6">
            <w:pPr>
              <w:autoSpaceDE w:val="0"/>
              <w:autoSpaceDN w:val="0"/>
              <w:adjustRightInd w:val="0"/>
              <w:rPr>
                <w:lang w:val="vi-VN"/>
              </w:rPr>
            </w:pPr>
            <w:r w:rsidRPr="00985C2D">
              <w:rPr>
                <w:lang w:val="fr-FR"/>
              </w:rPr>
              <w:t xml:space="preserve">Số tín chỉ : </w:t>
            </w:r>
            <w:r w:rsidR="00966324" w:rsidRPr="00966324">
              <w:rPr>
                <w:lang w:val="vi-VN"/>
              </w:rPr>
              <w:t>{{ Credits }}</w:t>
            </w:r>
          </w:p>
        </w:tc>
      </w:tr>
      <w:tr w:rsidR="00AD7658" w:rsidRPr="00985C2D" w14:paraId="0ADFFB3F" w14:textId="77777777" w:rsidTr="00AD7658">
        <w:trPr>
          <w:trHeight w:val="363"/>
        </w:trPr>
        <w:tc>
          <w:tcPr>
            <w:tcW w:w="4399" w:type="dxa"/>
            <w:gridSpan w:val="2"/>
          </w:tcPr>
          <w:p w14:paraId="2D86E59D" w14:textId="77777777" w:rsidR="00AD7658" w:rsidRPr="00985C2D" w:rsidRDefault="00AD7658" w:rsidP="00AD7658">
            <w:pPr>
              <w:autoSpaceDE w:val="0"/>
              <w:autoSpaceDN w:val="0"/>
              <w:adjustRightInd w:val="0"/>
              <w:rPr>
                <w:lang w:val="vi-VN"/>
              </w:rPr>
            </w:pPr>
            <w:r w:rsidRPr="00985C2D">
              <w:t xml:space="preserve">Loại học phần: </w:t>
            </w:r>
          </w:p>
        </w:tc>
        <w:tc>
          <w:tcPr>
            <w:tcW w:w="4957" w:type="dxa"/>
            <w:gridSpan w:val="2"/>
          </w:tcPr>
          <w:p w14:paraId="2B2378DA" w14:textId="66871CF6" w:rsidR="00AD7658" w:rsidRPr="00985C2D" w:rsidRDefault="00966324" w:rsidP="005B6FA6">
            <w:pPr>
              <w:autoSpaceDE w:val="0"/>
              <w:autoSpaceDN w:val="0"/>
              <w:adjustRightInd w:val="0"/>
              <w:rPr>
                <w:lang w:val="fr-FR"/>
              </w:rPr>
            </w:pPr>
            <w:r w:rsidRPr="00966324">
              <w:t>{{ CourseType }}</w:t>
            </w:r>
          </w:p>
        </w:tc>
      </w:tr>
      <w:tr w:rsidR="00AD7658" w:rsidRPr="00985C2D" w14:paraId="2E368954" w14:textId="77777777" w:rsidTr="00AD7658">
        <w:trPr>
          <w:trHeight w:val="363"/>
        </w:trPr>
        <w:tc>
          <w:tcPr>
            <w:tcW w:w="4399" w:type="dxa"/>
            <w:gridSpan w:val="2"/>
          </w:tcPr>
          <w:p w14:paraId="4DB64E44" w14:textId="77777777" w:rsidR="00AD7658" w:rsidRPr="00985C2D" w:rsidRDefault="00AD7658" w:rsidP="00AD7658">
            <w:pPr>
              <w:autoSpaceDE w:val="0"/>
              <w:autoSpaceDN w:val="0"/>
              <w:adjustRightInd w:val="0"/>
              <w:rPr>
                <w:lang w:val="vi-VN"/>
              </w:rPr>
            </w:pPr>
            <w:r w:rsidRPr="00985C2D">
              <w:rPr>
                <w:lang w:val="vi-VN"/>
              </w:rPr>
              <w:t>Tính chất học phần:</w:t>
            </w:r>
          </w:p>
        </w:tc>
        <w:tc>
          <w:tcPr>
            <w:tcW w:w="4957" w:type="dxa"/>
            <w:gridSpan w:val="2"/>
          </w:tcPr>
          <w:p w14:paraId="65E57140" w14:textId="77777777" w:rsidR="00AD7658" w:rsidRPr="00985C2D" w:rsidRDefault="00AD7658" w:rsidP="005B6FA6">
            <w:pPr>
              <w:autoSpaceDE w:val="0"/>
              <w:autoSpaceDN w:val="0"/>
              <w:adjustRightInd w:val="0"/>
              <w:rPr>
                <w:lang w:val="fr-FR"/>
              </w:rPr>
            </w:pPr>
            <w:r w:rsidRPr="00985C2D">
              <w:t>(</w:t>
            </w:r>
            <w:r w:rsidRPr="00985C2D">
              <w:rPr>
                <w:lang w:val="vi-VN"/>
              </w:rPr>
              <w:t>Lý thuyết; Hỗn hợp; Thực hành, thí nghiêm; Đồ án; Thực tập)</w:t>
            </w:r>
          </w:p>
        </w:tc>
      </w:tr>
      <w:tr w:rsidR="00AD7658" w:rsidRPr="00985C2D" w14:paraId="3F6BA88A" w14:textId="77777777" w:rsidTr="00AD7658">
        <w:trPr>
          <w:trHeight w:val="363"/>
        </w:trPr>
        <w:tc>
          <w:tcPr>
            <w:tcW w:w="4399" w:type="dxa"/>
            <w:gridSpan w:val="2"/>
          </w:tcPr>
          <w:p w14:paraId="7D3F36A0" w14:textId="77777777" w:rsidR="00AD7658" w:rsidRPr="00985C2D" w:rsidRDefault="00AD7658" w:rsidP="005B6FA6">
            <w:pPr>
              <w:autoSpaceDE w:val="0"/>
              <w:autoSpaceDN w:val="0"/>
              <w:adjustRightInd w:val="0"/>
              <w:rPr>
                <w:lang w:val="vi-VN"/>
              </w:rPr>
            </w:pPr>
            <w:r w:rsidRPr="00985C2D">
              <w:t>Loại hình giảng dạy:</w:t>
            </w:r>
          </w:p>
        </w:tc>
        <w:tc>
          <w:tcPr>
            <w:tcW w:w="4957" w:type="dxa"/>
            <w:gridSpan w:val="2"/>
          </w:tcPr>
          <w:p w14:paraId="7D1F9387" w14:textId="77777777" w:rsidR="00AD7658" w:rsidRPr="00985C2D" w:rsidRDefault="00AD7658" w:rsidP="005B6FA6">
            <w:pPr>
              <w:autoSpaceDE w:val="0"/>
              <w:autoSpaceDN w:val="0"/>
              <w:adjustRightInd w:val="0"/>
              <w:rPr>
                <w:lang w:val="fr-FR"/>
              </w:rPr>
            </w:pPr>
            <w:r w:rsidRPr="00985C2D">
              <w:t>(Trực tiếp/Trực tuyến)</w:t>
            </w:r>
          </w:p>
        </w:tc>
      </w:tr>
      <w:tr w:rsidR="004A00D4" w:rsidRPr="00985C2D" w14:paraId="34EE1855" w14:textId="77777777" w:rsidTr="00AD7658">
        <w:trPr>
          <w:trHeight w:val="315"/>
        </w:trPr>
        <w:tc>
          <w:tcPr>
            <w:tcW w:w="2268" w:type="dxa"/>
            <w:vMerge w:val="restart"/>
            <w:vAlign w:val="center"/>
            <w:hideMark/>
          </w:tcPr>
          <w:p w14:paraId="202D91C6" w14:textId="77777777" w:rsidR="00E014C9" w:rsidRPr="00985C2D" w:rsidRDefault="00E014C9" w:rsidP="00FD1176">
            <w:pPr>
              <w:autoSpaceDE w:val="0"/>
              <w:autoSpaceDN w:val="0"/>
              <w:adjustRightInd w:val="0"/>
              <w:jc w:val="center"/>
              <w:rPr>
                <w:lang w:val="vi-VN"/>
              </w:rPr>
            </w:pPr>
            <w:r w:rsidRPr="00985C2D">
              <w:rPr>
                <w:lang w:val="fr-FR"/>
              </w:rPr>
              <w:t>Phân bố thời gian</w:t>
            </w:r>
          </w:p>
        </w:tc>
        <w:tc>
          <w:tcPr>
            <w:tcW w:w="4677" w:type="dxa"/>
            <w:gridSpan w:val="2"/>
            <w:vAlign w:val="center"/>
            <w:hideMark/>
          </w:tcPr>
          <w:p w14:paraId="0F3E1207" w14:textId="77777777" w:rsidR="00E014C9" w:rsidRPr="00985C2D" w:rsidRDefault="00FD1176" w:rsidP="00E014C9">
            <w:pPr>
              <w:autoSpaceDE w:val="0"/>
              <w:autoSpaceDN w:val="0"/>
              <w:adjustRightInd w:val="0"/>
            </w:pPr>
            <w:commentRangeStart w:id="0"/>
            <w:r w:rsidRPr="00985C2D">
              <w:rPr>
                <w:lang w:val="vi-VN"/>
              </w:rPr>
              <w:t>G</w:t>
            </w:r>
            <w:r w:rsidR="00E014C9" w:rsidRPr="00985C2D">
              <w:rPr>
                <w:lang w:val="fr-FR"/>
              </w:rPr>
              <w:t>iờ lên lớp</w:t>
            </w:r>
            <w:commentRangeEnd w:id="0"/>
            <w:r w:rsidR="00DF16E1" w:rsidRPr="00985C2D">
              <w:rPr>
                <w:rStyle w:val="ThamchiuChuthich"/>
                <w:sz w:val="24"/>
                <w:szCs w:val="24"/>
              </w:rPr>
              <w:commentReference w:id="0"/>
            </w:r>
          </w:p>
        </w:tc>
        <w:tc>
          <w:tcPr>
            <w:tcW w:w="2411" w:type="dxa"/>
            <w:vAlign w:val="center"/>
            <w:hideMark/>
          </w:tcPr>
          <w:p w14:paraId="5B4659C1" w14:textId="77777777" w:rsidR="00E014C9" w:rsidRPr="00985C2D" w:rsidRDefault="00E014C9" w:rsidP="00E014C9">
            <w:pPr>
              <w:autoSpaceDE w:val="0"/>
              <w:autoSpaceDN w:val="0"/>
              <w:adjustRightInd w:val="0"/>
              <w:rPr>
                <w:lang w:val="vi-VN"/>
              </w:rPr>
            </w:pPr>
          </w:p>
        </w:tc>
      </w:tr>
      <w:tr w:rsidR="004A00D4" w:rsidRPr="00985C2D" w14:paraId="74130A0F" w14:textId="77777777" w:rsidTr="00AD7658">
        <w:trPr>
          <w:trHeight w:val="315"/>
        </w:trPr>
        <w:tc>
          <w:tcPr>
            <w:tcW w:w="2268" w:type="dxa"/>
            <w:vMerge/>
            <w:vAlign w:val="center"/>
          </w:tcPr>
          <w:p w14:paraId="2D2838D7" w14:textId="77777777" w:rsidR="00FD1176" w:rsidRPr="00985C2D" w:rsidRDefault="00FD1176" w:rsidP="00FD1176">
            <w:pPr>
              <w:autoSpaceDE w:val="0"/>
              <w:autoSpaceDN w:val="0"/>
              <w:adjustRightInd w:val="0"/>
              <w:rPr>
                <w:lang w:val="fr-FR"/>
              </w:rPr>
            </w:pPr>
          </w:p>
        </w:tc>
        <w:tc>
          <w:tcPr>
            <w:tcW w:w="4677" w:type="dxa"/>
            <w:gridSpan w:val="2"/>
            <w:vAlign w:val="center"/>
          </w:tcPr>
          <w:p w14:paraId="7B196047" w14:textId="77777777" w:rsidR="00FD1176" w:rsidRPr="00985C2D" w:rsidRDefault="00FD1176" w:rsidP="00FD1176">
            <w:pPr>
              <w:autoSpaceDE w:val="0"/>
              <w:autoSpaceDN w:val="0"/>
              <w:adjustRightInd w:val="0"/>
              <w:rPr>
                <w:lang w:val="vi-VN"/>
              </w:rPr>
            </w:pPr>
            <w:r w:rsidRPr="00985C2D">
              <w:rPr>
                <w:lang w:val="vi-VN"/>
              </w:rPr>
              <w:t xml:space="preserve">+ </w:t>
            </w:r>
            <w:r w:rsidRPr="00985C2D">
              <w:rPr>
                <w:lang w:val="fr-FR"/>
              </w:rPr>
              <w:t>Lý thuyết</w:t>
            </w:r>
            <w:r w:rsidRPr="00985C2D">
              <w:rPr>
                <w:lang w:val="vi-VN"/>
              </w:rPr>
              <w:t xml:space="preserve">, </w:t>
            </w:r>
            <w:r w:rsidRPr="00985C2D">
              <w:rPr>
                <w:lang w:val="fr-FR"/>
              </w:rPr>
              <w:t>Bài tập</w:t>
            </w:r>
            <w:r w:rsidRPr="00985C2D">
              <w:rPr>
                <w:lang w:val="vi-VN"/>
              </w:rPr>
              <w:t>, Kiểm tra</w:t>
            </w:r>
          </w:p>
        </w:tc>
        <w:tc>
          <w:tcPr>
            <w:tcW w:w="2411" w:type="dxa"/>
            <w:vAlign w:val="center"/>
          </w:tcPr>
          <w:p w14:paraId="178F6B46" w14:textId="77777777" w:rsidR="00FD1176" w:rsidRPr="00985C2D" w:rsidRDefault="00FD1176" w:rsidP="00FD1176">
            <w:pPr>
              <w:autoSpaceDE w:val="0"/>
              <w:autoSpaceDN w:val="0"/>
              <w:adjustRightInd w:val="0"/>
              <w:rPr>
                <w:lang w:val="vi-VN"/>
              </w:rPr>
            </w:pPr>
          </w:p>
        </w:tc>
      </w:tr>
      <w:tr w:rsidR="004A00D4" w:rsidRPr="00985C2D" w14:paraId="3B490453" w14:textId="77777777" w:rsidTr="00AD7658">
        <w:trPr>
          <w:trHeight w:val="315"/>
        </w:trPr>
        <w:tc>
          <w:tcPr>
            <w:tcW w:w="2268" w:type="dxa"/>
            <w:vMerge/>
            <w:vAlign w:val="center"/>
            <w:hideMark/>
          </w:tcPr>
          <w:p w14:paraId="1975D30B" w14:textId="77777777" w:rsidR="00FD1176" w:rsidRPr="00985C2D" w:rsidRDefault="00FD1176" w:rsidP="00FD1176">
            <w:pPr>
              <w:autoSpaceDE w:val="0"/>
              <w:autoSpaceDN w:val="0"/>
              <w:adjustRightInd w:val="0"/>
            </w:pPr>
          </w:p>
        </w:tc>
        <w:tc>
          <w:tcPr>
            <w:tcW w:w="4677" w:type="dxa"/>
            <w:gridSpan w:val="2"/>
            <w:vAlign w:val="center"/>
            <w:hideMark/>
          </w:tcPr>
          <w:p w14:paraId="582E0E8F" w14:textId="77777777" w:rsidR="00FD1176" w:rsidRPr="00985C2D" w:rsidRDefault="00FD1176" w:rsidP="00FD1176">
            <w:pPr>
              <w:autoSpaceDE w:val="0"/>
              <w:autoSpaceDN w:val="0"/>
              <w:adjustRightInd w:val="0"/>
            </w:pPr>
            <w:r w:rsidRPr="00985C2D">
              <w:rPr>
                <w:lang w:val="vi-VN"/>
              </w:rPr>
              <w:t xml:space="preserve">+ Thực hành, </w:t>
            </w:r>
            <w:r w:rsidRPr="00985C2D">
              <w:rPr>
                <w:lang w:val="fr-FR"/>
              </w:rPr>
              <w:t>Thí nghiệm</w:t>
            </w:r>
          </w:p>
        </w:tc>
        <w:tc>
          <w:tcPr>
            <w:tcW w:w="2411" w:type="dxa"/>
            <w:vAlign w:val="center"/>
            <w:hideMark/>
          </w:tcPr>
          <w:p w14:paraId="79F15B50" w14:textId="77777777" w:rsidR="00FD1176" w:rsidRPr="00985C2D" w:rsidRDefault="00FD1176" w:rsidP="00FD1176">
            <w:pPr>
              <w:autoSpaceDE w:val="0"/>
              <w:autoSpaceDN w:val="0"/>
              <w:adjustRightInd w:val="0"/>
            </w:pPr>
            <w:r w:rsidRPr="00985C2D">
              <w:rPr>
                <w:lang w:val="vi-VN"/>
              </w:rPr>
              <w:t>(</w:t>
            </w:r>
            <w:r w:rsidRPr="00985C2D">
              <w:rPr>
                <w:lang w:val="fr-FR"/>
              </w:rPr>
              <w:t>nhân hệ số</w:t>
            </w:r>
            <w:r w:rsidRPr="00985C2D">
              <w:rPr>
                <w:lang w:val="vi-VN"/>
              </w:rPr>
              <w:t>)</w:t>
            </w:r>
          </w:p>
        </w:tc>
      </w:tr>
      <w:tr w:rsidR="004A00D4" w:rsidRPr="00985C2D" w14:paraId="3A19D14E" w14:textId="77777777" w:rsidTr="00AD7658">
        <w:trPr>
          <w:trHeight w:val="315"/>
        </w:trPr>
        <w:tc>
          <w:tcPr>
            <w:tcW w:w="2268" w:type="dxa"/>
            <w:vMerge/>
            <w:vAlign w:val="center"/>
            <w:hideMark/>
          </w:tcPr>
          <w:p w14:paraId="7B37AC28" w14:textId="77777777" w:rsidR="00FD1176" w:rsidRPr="00985C2D" w:rsidRDefault="00FD1176" w:rsidP="00FD1176">
            <w:pPr>
              <w:autoSpaceDE w:val="0"/>
              <w:autoSpaceDN w:val="0"/>
              <w:adjustRightInd w:val="0"/>
            </w:pPr>
          </w:p>
        </w:tc>
        <w:tc>
          <w:tcPr>
            <w:tcW w:w="4677" w:type="dxa"/>
            <w:gridSpan w:val="2"/>
            <w:vAlign w:val="center"/>
          </w:tcPr>
          <w:p w14:paraId="21D469BA" w14:textId="77777777" w:rsidR="00FD1176" w:rsidRPr="00985C2D" w:rsidRDefault="00FD1176" w:rsidP="00FD1176">
            <w:pPr>
              <w:autoSpaceDE w:val="0"/>
              <w:autoSpaceDN w:val="0"/>
              <w:adjustRightInd w:val="0"/>
              <w:rPr>
                <w:lang w:val="vi-VN"/>
              </w:rPr>
            </w:pPr>
            <w:r w:rsidRPr="00985C2D">
              <w:rPr>
                <w:lang w:val="vi-VN"/>
              </w:rPr>
              <w:t>+ Thảo luận (có nội dung)</w:t>
            </w:r>
          </w:p>
        </w:tc>
        <w:tc>
          <w:tcPr>
            <w:tcW w:w="2411" w:type="dxa"/>
            <w:vAlign w:val="center"/>
          </w:tcPr>
          <w:p w14:paraId="6CE8CD53" w14:textId="77777777" w:rsidR="00FD1176" w:rsidRPr="00985C2D" w:rsidRDefault="00FD1176" w:rsidP="00FD1176">
            <w:pPr>
              <w:autoSpaceDE w:val="0"/>
              <w:autoSpaceDN w:val="0"/>
              <w:adjustRightInd w:val="0"/>
            </w:pPr>
          </w:p>
        </w:tc>
      </w:tr>
      <w:tr w:rsidR="004A00D4" w:rsidRPr="00985C2D" w14:paraId="142A01F4" w14:textId="77777777" w:rsidTr="00AD7658">
        <w:trPr>
          <w:trHeight w:val="315"/>
        </w:trPr>
        <w:tc>
          <w:tcPr>
            <w:tcW w:w="2268" w:type="dxa"/>
            <w:vMerge/>
            <w:vAlign w:val="center"/>
            <w:hideMark/>
          </w:tcPr>
          <w:p w14:paraId="0B7F6366" w14:textId="77777777" w:rsidR="00FD1176" w:rsidRPr="00985C2D" w:rsidRDefault="00FD1176" w:rsidP="00FD1176">
            <w:pPr>
              <w:autoSpaceDE w:val="0"/>
              <w:autoSpaceDN w:val="0"/>
              <w:adjustRightInd w:val="0"/>
            </w:pPr>
          </w:p>
        </w:tc>
        <w:tc>
          <w:tcPr>
            <w:tcW w:w="4677" w:type="dxa"/>
            <w:gridSpan w:val="2"/>
            <w:vAlign w:val="center"/>
          </w:tcPr>
          <w:p w14:paraId="3114ED2A" w14:textId="77777777" w:rsidR="00FD1176" w:rsidRPr="00985C2D" w:rsidRDefault="00FD1176" w:rsidP="00FD1176">
            <w:pPr>
              <w:autoSpaceDE w:val="0"/>
              <w:autoSpaceDN w:val="0"/>
              <w:adjustRightInd w:val="0"/>
              <w:rPr>
                <w:lang w:val="vi-VN"/>
              </w:rPr>
            </w:pPr>
            <w:r w:rsidRPr="00985C2D">
              <w:rPr>
                <w:lang w:val="fr-FR"/>
              </w:rPr>
              <w:t>Tiểu luận, Đồ án</w:t>
            </w:r>
          </w:p>
        </w:tc>
        <w:tc>
          <w:tcPr>
            <w:tcW w:w="2411" w:type="dxa"/>
            <w:vAlign w:val="center"/>
          </w:tcPr>
          <w:p w14:paraId="0ADB2513" w14:textId="77777777" w:rsidR="00FD1176" w:rsidRPr="00985C2D" w:rsidRDefault="00FD1176" w:rsidP="00FD1176">
            <w:pPr>
              <w:autoSpaceDE w:val="0"/>
              <w:autoSpaceDN w:val="0"/>
              <w:adjustRightInd w:val="0"/>
              <w:rPr>
                <w:i/>
              </w:rPr>
            </w:pPr>
          </w:p>
        </w:tc>
      </w:tr>
      <w:tr w:rsidR="004A00D4" w:rsidRPr="00985C2D" w14:paraId="04818367" w14:textId="77777777" w:rsidTr="00AD7658">
        <w:trPr>
          <w:trHeight w:val="315"/>
        </w:trPr>
        <w:tc>
          <w:tcPr>
            <w:tcW w:w="2268" w:type="dxa"/>
            <w:vMerge/>
            <w:vAlign w:val="center"/>
          </w:tcPr>
          <w:p w14:paraId="2A999C06" w14:textId="77777777" w:rsidR="00FD1176" w:rsidRPr="00985C2D" w:rsidRDefault="00FD1176" w:rsidP="00FD1176">
            <w:pPr>
              <w:autoSpaceDE w:val="0"/>
              <w:autoSpaceDN w:val="0"/>
              <w:adjustRightInd w:val="0"/>
            </w:pPr>
          </w:p>
        </w:tc>
        <w:tc>
          <w:tcPr>
            <w:tcW w:w="4677" w:type="dxa"/>
            <w:gridSpan w:val="2"/>
            <w:vAlign w:val="center"/>
          </w:tcPr>
          <w:p w14:paraId="6203565D" w14:textId="77777777" w:rsidR="00FD1176" w:rsidRPr="00985C2D" w:rsidRDefault="00FD1176" w:rsidP="00FD1176">
            <w:pPr>
              <w:autoSpaceDE w:val="0"/>
              <w:autoSpaceDN w:val="0"/>
              <w:adjustRightInd w:val="0"/>
              <w:rPr>
                <w:lang w:val="vi-VN"/>
              </w:rPr>
            </w:pPr>
            <w:r w:rsidRPr="00985C2D">
              <w:rPr>
                <w:lang w:val="vi-VN"/>
              </w:rPr>
              <w:t>Thực tập (tại doanh nghiệp, cssx, ..)</w:t>
            </w:r>
          </w:p>
        </w:tc>
        <w:tc>
          <w:tcPr>
            <w:tcW w:w="2411" w:type="dxa"/>
            <w:vAlign w:val="center"/>
          </w:tcPr>
          <w:p w14:paraId="351512DD" w14:textId="77777777" w:rsidR="00FD1176" w:rsidRPr="00985C2D" w:rsidRDefault="00FD1176" w:rsidP="000672BC">
            <w:pPr>
              <w:autoSpaceDE w:val="0"/>
              <w:autoSpaceDN w:val="0"/>
              <w:adjustRightInd w:val="0"/>
            </w:pPr>
            <w:r w:rsidRPr="00985C2D">
              <w:rPr>
                <w:lang w:val="vi-VN"/>
              </w:rPr>
              <w:t>(</w:t>
            </w:r>
            <w:r w:rsidRPr="00985C2D">
              <w:rPr>
                <w:lang w:val="fr-FR"/>
              </w:rPr>
              <w:t>nhân hệ số</w:t>
            </w:r>
            <w:r w:rsidRPr="00985C2D">
              <w:rPr>
                <w:lang w:val="vi-VN"/>
              </w:rPr>
              <w:t>)</w:t>
            </w:r>
          </w:p>
        </w:tc>
      </w:tr>
      <w:tr w:rsidR="004A00D4" w:rsidRPr="00985C2D" w14:paraId="2E1E77D7" w14:textId="77777777" w:rsidTr="00AD7658">
        <w:trPr>
          <w:trHeight w:val="315"/>
        </w:trPr>
        <w:tc>
          <w:tcPr>
            <w:tcW w:w="2268" w:type="dxa"/>
            <w:vMerge/>
            <w:vAlign w:val="center"/>
          </w:tcPr>
          <w:p w14:paraId="779AB518" w14:textId="77777777" w:rsidR="00FD1176" w:rsidRPr="00985C2D" w:rsidRDefault="00FD1176" w:rsidP="00FD1176">
            <w:pPr>
              <w:autoSpaceDE w:val="0"/>
              <w:autoSpaceDN w:val="0"/>
              <w:adjustRightInd w:val="0"/>
            </w:pPr>
          </w:p>
        </w:tc>
        <w:tc>
          <w:tcPr>
            <w:tcW w:w="4677" w:type="dxa"/>
            <w:gridSpan w:val="2"/>
            <w:vAlign w:val="center"/>
          </w:tcPr>
          <w:p w14:paraId="05226025" w14:textId="77777777" w:rsidR="00FD1176" w:rsidRPr="00985C2D" w:rsidRDefault="00FD1176" w:rsidP="00FD1176">
            <w:pPr>
              <w:autoSpaceDE w:val="0"/>
              <w:autoSpaceDN w:val="0"/>
              <w:adjustRightInd w:val="0"/>
              <w:rPr>
                <w:lang w:val="fr-FR"/>
              </w:rPr>
            </w:pPr>
            <w:r w:rsidRPr="00985C2D">
              <w:rPr>
                <w:lang w:val="fr-FR"/>
              </w:rPr>
              <w:t>Tự học, nghiên cứu, trải nghiệm</w:t>
            </w:r>
          </w:p>
        </w:tc>
        <w:tc>
          <w:tcPr>
            <w:tcW w:w="2411" w:type="dxa"/>
            <w:vAlign w:val="center"/>
          </w:tcPr>
          <w:p w14:paraId="12CF19D3" w14:textId="77777777" w:rsidR="00FD1176" w:rsidRPr="00985C2D" w:rsidRDefault="00FD1176" w:rsidP="00FD1176">
            <w:pPr>
              <w:autoSpaceDE w:val="0"/>
              <w:autoSpaceDN w:val="0"/>
              <w:adjustRightInd w:val="0"/>
            </w:pPr>
          </w:p>
        </w:tc>
      </w:tr>
      <w:tr w:rsidR="004A00D4" w:rsidRPr="00985C2D" w14:paraId="556062ED" w14:textId="77777777" w:rsidTr="00AD7658">
        <w:trPr>
          <w:trHeight w:val="315"/>
        </w:trPr>
        <w:tc>
          <w:tcPr>
            <w:tcW w:w="2268" w:type="dxa"/>
            <w:vMerge/>
            <w:vAlign w:val="center"/>
          </w:tcPr>
          <w:p w14:paraId="61E831D2" w14:textId="77777777" w:rsidR="00FD1176" w:rsidRPr="00985C2D" w:rsidRDefault="00FD1176" w:rsidP="00FD1176">
            <w:pPr>
              <w:autoSpaceDE w:val="0"/>
              <w:autoSpaceDN w:val="0"/>
              <w:adjustRightInd w:val="0"/>
            </w:pPr>
          </w:p>
        </w:tc>
        <w:tc>
          <w:tcPr>
            <w:tcW w:w="4677" w:type="dxa"/>
            <w:gridSpan w:val="2"/>
            <w:vAlign w:val="center"/>
          </w:tcPr>
          <w:p w14:paraId="23CC2067" w14:textId="77777777" w:rsidR="00FD1176" w:rsidRPr="00985C2D" w:rsidRDefault="00FD1176" w:rsidP="00CF1645">
            <w:pPr>
              <w:autoSpaceDE w:val="0"/>
              <w:autoSpaceDN w:val="0"/>
              <w:adjustRightInd w:val="0"/>
              <w:rPr>
                <w:lang w:val="vi-VN"/>
              </w:rPr>
            </w:pPr>
            <w:r w:rsidRPr="00985C2D">
              <w:rPr>
                <w:lang w:val="vi-VN"/>
              </w:rPr>
              <w:t xml:space="preserve">Tổng giờ học tập </w:t>
            </w:r>
            <w:commentRangeStart w:id="1"/>
            <w:r w:rsidRPr="00985C2D">
              <w:rPr>
                <w:lang w:val="vi-VN"/>
              </w:rPr>
              <w:t>định mức</w:t>
            </w:r>
            <w:commentRangeEnd w:id="1"/>
            <w:r w:rsidR="00DF16E1" w:rsidRPr="00985C2D">
              <w:rPr>
                <w:rStyle w:val="ThamchiuChuthich"/>
                <w:sz w:val="24"/>
                <w:szCs w:val="24"/>
                <w:lang w:val="vi-VN"/>
              </w:rPr>
              <w:commentReference w:id="1"/>
            </w:r>
          </w:p>
        </w:tc>
        <w:tc>
          <w:tcPr>
            <w:tcW w:w="2411" w:type="dxa"/>
            <w:vAlign w:val="center"/>
          </w:tcPr>
          <w:p w14:paraId="6903E476" w14:textId="77777777" w:rsidR="00FD1176" w:rsidRPr="00985C2D" w:rsidRDefault="00FD1176" w:rsidP="00FD1176">
            <w:pPr>
              <w:autoSpaceDE w:val="0"/>
              <w:autoSpaceDN w:val="0"/>
              <w:adjustRightInd w:val="0"/>
              <w:rPr>
                <w:lang w:val="vi-VN"/>
              </w:rPr>
            </w:pPr>
            <w:r w:rsidRPr="00985C2D">
              <w:rPr>
                <w:lang w:val="vi-VN"/>
              </w:rPr>
              <w:t>(50 giờ/1 tín chỉ)</w:t>
            </w:r>
          </w:p>
        </w:tc>
      </w:tr>
      <w:tr w:rsidR="004A00D4" w:rsidRPr="00985C2D" w14:paraId="406973F7" w14:textId="77777777" w:rsidTr="00AD7658">
        <w:trPr>
          <w:trHeight w:val="315"/>
        </w:trPr>
        <w:tc>
          <w:tcPr>
            <w:tcW w:w="2268" w:type="dxa"/>
            <w:vMerge w:val="restart"/>
            <w:vAlign w:val="center"/>
            <w:hideMark/>
          </w:tcPr>
          <w:p w14:paraId="6DBFF2B0" w14:textId="77777777" w:rsidR="00FD1176" w:rsidRPr="00985C2D" w:rsidRDefault="00FD1176" w:rsidP="00FD1176">
            <w:pPr>
              <w:autoSpaceDE w:val="0"/>
              <w:autoSpaceDN w:val="0"/>
              <w:adjustRightInd w:val="0"/>
              <w:jc w:val="both"/>
            </w:pPr>
            <w:r w:rsidRPr="00985C2D">
              <w:t>Học phần tiên quyết</w:t>
            </w:r>
          </w:p>
        </w:tc>
        <w:tc>
          <w:tcPr>
            <w:tcW w:w="7088" w:type="dxa"/>
            <w:gridSpan w:val="3"/>
            <w:vAlign w:val="center"/>
            <w:hideMark/>
          </w:tcPr>
          <w:p w14:paraId="77CE4CE9" w14:textId="77777777" w:rsidR="00FD1176" w:rsidRPr="00985C2D" w:rsidRDefault="00FD1176" w:rsidP="00FD1176">
            <w:pPr>
              <w:autoSpaceDE w:val="0"/>
              <w:autoSpaceDN w:val="0"/>
              <w:adjustRightInd w:val="0"/>
              <w:jc w:val="both"/>
            </w:pPr>
            <w:r w:rsidRPr="00985C2D">
              <w:rPr>
                <w:bCs/>
                <w:lang w:val="en-GB"/>
              </w:rPr>
              <w:t xml:space="preserve"> - Tên học phần: …………... ; Mã học phần: ……………...</w:t>
            </w:r>
          </w:p>
        </w:tc>
      </w:tr>
      <w:tr w:rsidR="004A00D4" w:rsidRPr="00985C2D" w14:paraId="0998DCA3" w14:textId="77777777" w:rsidTr="00AD7658">
        <w:trPr>
          <w:trHeight w:val="315"/>
        </w:trPr>
        <w:tc>
          <w:tcPr>
            <w:tcW w:w="2268" w:type="dxa"/>
            <w:vMerge/>
            <w:vAlign w:val="center"/>
            <w:hideMark/>
          </w:tcPr>
          <w:p w14:paraId="2892A52C" w14:textId="77777777" w:rsidR="00FD1176" w:rsidRPr="00985C2D" w:rsidRDefault="00FD1176" w:rsidP="00FD1176">
            <w:pPr>
              <w:autoSpaceDE w:val="0"/>
              <w:autoSpaceDN w:val="0"/>
              <w:adjustRightInd w:val="0"/>
            </w:pPr>
          </w:p>
        </w:tc>
        <w:tc>
          <w:tcPr>
            <w:tcW w:w="7088" w:type="dxa"/>
            <w:gridSpan w:val="3"/>
            <w:vAlign w:val="center"/>
            <w:hideMark/>
          </w:tcPr>
          <w:p w14:paraId="1CD745AE" w14:textId="77777777" w:rsidR="00FD1176" w:rsidRPr="00985C2D" w:rsidRDefault="00FD1176" w:rsidP="00FD1176">
            <w:pPr>
              <w:autoSpaceDE w:val="0"/>
              <w:autoSpaceDN w:val="0"/>
              <w:adjustRightInd w:val="0"/>
              <w:jc w:val="both"/>
            </w:pPr>
            <w:r w:rsidRPr="00985C2D">
              <w:rPr>
                <w:bCs/>
                <w:lang w:val="en-GB"/>
              </w:rPr>
              <w:t xml:space="preserve"> - Tên học phần: …………... ; Mã học phần: ……………...</w:t>
            </w:r>
          </w:p>
        </w:tc>
      </w:tr>
      <w:tr w:rsidR="004A00D4" w:rsidRPr="00985C2D" w14:paraId="4E679F6B" w14:textId="77777777" w:rsidTr="00AD7658">
        <w:trPr>
          <w:trHeight w:val="315"/>
        </w:trPr>
        <w:tc>
          <w:tcPr>
            <w:tcW w:w="2268" w:type="dxa"/>
            <w:vMerge/>
            <w:vAlign w:val="center"/>
            <w:hideMark/>
          </w:tcPr>
          <w:p w14:paraId="48550413" w14:textId="77777777" w:rsidR="00FD1176" w:rsidRPr="00985C2D" w:rsidRDefault="00FD1176" w:rsidP="00FD1176">
            <w:pPr>
              <w:autoSpaceDE w:val="0"/>
              <w:autoSpaceDN w:val="0"/>
              <w:adjustRightInd w:val="0"/>
              <w:jc w:val="both"/>
            </w:pPr>
          </w:p>
        </w:tc>
        <w:tc>
          <w:tcPr>
            <w:tcW w:w="7088" w:type="dxa"/>
            <w:gridSpan w:val="3"/>
            <w:vAlign w:val="center"/>
            <w:hideMark/>
          </w:tcPr>
          <w:p w14:paraId="008A22D9" w14:textId="77777777" w:rsidR="00FD1176" w:rsidRPr="00985C2D" w:rsidRDefault="00FD1176" w:rsidP="00FD1176">
            <w:pPr>
              <w:autoSpaceDE w:val="0"/>
              <w:autoSpaceDN w:val="0"/>
              <w:adjustRightInd w:val="0"/>
            </w:pPr>
            <w:r w:rsidRPr="00985C2D">
              <w:t xml:space="preserve"> -……</w:t>
            </w:r>
          </w:p>
        </w:tc>
      </w:tr>
      <w:tr w:rsidR="004A00D4" w:rsidRPr="00985C2D" w14:paraId="56806EEA" w14:textId="77777777" w:rsidTr="00AD7658">
        <w:trPr>
          <w:trHeight w:val="315"/>
        </w:trPr>
        <w:tc>
          <w:tcPr>
            <w:tcW w:w="2268" w:type="dxa"/>
            <w:vAlign w:val="center"/>
          </w:tcPr>
          <w:p w14:paraId="785BBBBD" w14:textId="77777777" w:rsidR="00FD1176" w:rsidRPr="00985C2D" w:rsidRDefault="00FD1176" w:rsidP="00FD1176">
            <w:pPr>
              <w:autoSpaceDE w:val="0"/>
              <w:autoSpaceDN w:val="0"/>
              <w:adjustRightInd w:val="0"/>
              <w:jc w:val="both"/>
            </w:pPr>
            <w:r w:rsidRPr="00985C2D">
              <w:t>Học phần thay thế</w:t>
            </w:r>
          </w:p>
        </w:tc>
        <w:tc>
          <w:tcPr>
            <w:tcW w:w="7088" w:type="dxa"/>
            <w:gridSpan w:val="3"/>
            <w:vAlign w:val="center"/>
          </w:tcPr>
          <w:p w14:paraId="723E2E3B" w14:textId="77777777" w:rsidR="00FD1176" w:rsidRPr="00985C2D" w:rsidRDefault="00FD1176" w:rsidP="00FD1176">
            <w:pPr>
              <w:autoSpaceDE w:val="0"/>
              <w:autoSpaceDN w:val="0"/>
              <w:adjustRightInd w:val="0"/>
            </w:pPr>
            <w:r w:rsidRPr="00985C2D">
              <w:rPr>
                <w:bCs/>
                <w:lang w:val="en-GB"/>
              </w:rPr>
              <w:t>Tên học phần: …………... ; Mã học phần: ……………...</w:t>
            </w:r>
          </w:p>
        </w:tc>
      </w:tr>
      <w:tr w:rsidR="00A47610" w:rsidRPr="00985C2D" w14:paraId="7CBE4E89" w14:textId="77777777" w:rsidTr="00AD7658">
        <w:trPr>
          <w:trHeight w:val="315"/>
        </w:trPr>
        <w:tc>
          <w:tcPr>
            <w:tcW w:w="2268" w:type="dxa"/>
            <w:vAlign w:val="center"/>
          </w:tcPr>
          <w:p w14:paraId="182BECFD" w14:textId="77777777" w:rsidR="00A47610" w:rsidRPr="00985C2D" w:rsidRDefault="00A47610" w:rsidP="00A47610">
            <w:pPr>
              <w:autoSpaceDE w:val="0"/>
              <w:autoSpaceDN w:val="0"/>
              <w:adjustRightInd w:val="0"/>
              <w:jc w:val="both"/>
            </w:pPr>
            <w:r w:rsidRPr="00985C2D">
              <w:t>Học phần song hành</w:t>
            </w:r>
          </w:p>
        </w:tc>
        <w:tc>
          <w:tcPr>
            <w:tcW w:w="7088" w:type="dxa"/>
            <w:gridSpan w:val="3"/>
            <w:vAlign w:val="center"/>
          </w:tcPr>
          <w:p w14:paraId="682F618D" w14:textId="77777777" w:rsidR="00A47610" w:rsidRPr="00985C2D" w:rsidRDefault="00A47610" w:rsidP="00A47610">
            <w:pPr>
              <w:autoSpaceDE w:val="0"/>
              <w:autoSpaceDN w:val="0"/>
              <w:adjustRightInd w:val="0"/>
              <w:rPr>
                <w:bCs/>
                <w:lang w:val="en-GB"/>
              </w:rPr>
            </w:pPr>
            <w:r w:rsidRPr="00985C2D">
              <w:rPr>
                <w:bCs/>
                <w:lang w:val="en-GB"/>
              </w:rPr>
              <w:t>Tên học phần: …………... ; Mã học phần: ……………...</w:t>
            </w:r>
          </w:p>
        </w:tc>
      </w:tr>
    </w:tbl>
    <w:p w14:paraId="2BD7E8B0" w14:textId="77777777" w:rsidR="0063525F" w:rsidRPr="00985C2D" w:rsidRDefault="0063525F" w:rsidP="007D2F96">
      <w:pPr>
        <w:rPr>
          <w:b/>
          <w:lang w:val="fr-FR"/>
        </w:rPr>
      </w:pPr>
    </w:p>
    <w:p w14:paraId="150678CA" w14:textId="77777777" w:rsidR="007D2F96" w:rsidRPr="00985C2D" w:rsidRDefault="007D2F96" w:rsidP="00CB6561">
      <w:pPr>
        <w:pStyle w:val="u1"/>
        <w:rPr>
          <w:lang w:val="fr-FR"/>
        </w:rPr>
      </w:pPr>
      <w:r w:rsidRPr="00985C2D">
        <w:rPr>
          <w:lang w:val="fr-FR"/>
        </w:rPr>
        <w:t>2. Mô tả tóm tắt nội dung học phần</w:t>
      </w:r>
    </w:p>
    <w:p w14:paraId="4DF4EC1C" w14:textId="77777777" w:rsidR="00966324" w:rsidRDefault="00966324" w:rsidP="00966324">
      <w:pPr>
        <w:rPr>
          <w:rFonts w:ascii="Arial" w:hAnsi="Arial" w:cs="Arial"/>
          <w:color w:val="000000"/>
          <w:sz w:val="22"/>
          <w:szCs w:val="22"/>
        </w:rPr>
      </w:pPr>
      <w:r>
        <w:rPr>
          <w:rFonts w:ascii="Arial" w:hAnsi="Arial" w:cs="Arial"/>
          <w:color w:val="000000"/>
          <w:sz w:val="22"/>
          <w:szCs w:val="22"/>
        </w:rPr>
        <w:t>{{ Summary }}</w:t>
      </w:r>
    </w:p>
    <w:p w14:paraId="2B37BA3E" w14:textId="77777777" w:rsidR="007D2F96" w:rsidRPr="00985C2D" w:rsidRDefault="007D2F96" w:rsidP="00CB6561">
      <w:pPr>
        <w:pStyle w:val="u1"/>
        <w:rPr>
          <w:lang w:val="fr-FR"/>
        </w:rPr>
      </w:pPr>
      <w:r w:rsidRPr="00985C2D">
        <w:rPr>
          <w:lang w:val="fr-FR"/>
        </w:rPr>
        <w:t>3. Mục tiêu học phần</w:t>
      </w:r>
    </w:p>
    <w:p w14:paraId="11D65EE3" w14:textId="7C9A9591" w:rsidR="00D60676" w:rsidRPr="00985C2D" w:rsidRDefault="008F314D" w:rsidP="00CB6561">
      <w:pPr>
        <w:spacing w:after="120"/>
        <w:jc w:val="both"/>
        <w:rPr>
          <w:rFonts w:ascii="Roboto" w:hAnsi="Roboto"/>
          <w:i/>
          <w:sz w:val="23"/>
          <w:szCs w:val="23"/>
        </w:rPr>
      </w:pPr>
      <w:r w:rsidRPr="00985C2D">
        <w:rPr>
          <w:rFonts w:ascii="Roboto" w:hAnsi="Roboto"/>
          <w:sz w:val="23"/>
          <w:szCs w:val="23"/>
          <w:lang w:val="vi-VN"/>
        </w:rPr>
        <w:t>(</w:t>
      </w:r>
      <w:r w:rsidRPr="00985C2D">
        <w:rPr>
          <w:rFonts w:ascii="Roboto" w:hAnsi="Roboto"/>
          <w:i/>
          <w:sz w:val="23"/>
          <w:szCs w:val="23"/>
        </w:rPr>
        <w:t xml:space="preserve">Mục tiêu học phần phải viết dưới góc độ người học và bắt đầu bằng một động từ hành động tương ứng với các cấp độ nắm vững kiến thức và có bổ </w:t>
      </w:r>
      <w:r w:rsidR="00B037ED" w:rsidRPr="00985C2D">
        <w:rPr>
          <w:rFonts w:ascii="Roboto" w:hAnsi="Roboto"/>
          <w:i/>
          <w:sz w:val="23"/>
          <w:szCs w:val="23"/>
        </w:rPr>
        <w:t>ngữ làm rõ nghĩa cho động từ đó)</w:t>
      </w:r>
      <w:r w:rsidRPr="00985C2D">
        <w:rPr>
          <w:rFonts w:ascii="Roboto" w:hAnsi="Roboto"/>
          <w:i/>
          <w:sz w:val="23"/>
          <w:szCs w:val="23"/>
        </w:rPr>
        <w:t xml:space="preserve"> </w:t>
      </w: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44"/>
        <w:gridCol w:w="6341"/>
        <w:gridCol w:w="1089"/>
      </w:tblGrid>
      <w:tr w:rsidR="00856728" w:rsidRPr="00985C2D" w14:paraId="381F01CC" w14:textId="77777777" w:rsidTr="00966324">
        <w:trPr>
          <w:jc w:val="center"/>
        </w:trPr>
        <w:tc>
          <w:tcPr>
            <w:tcW w:w="906" w:type="pct"/>
            <w:tcMar>
              <w:top w:w="100" w:type="dxa"/>
              <w:left w:w="100" w:type="dxa"/>
              <w:bottom w:w="100" w:type="dxa"/>
              <w:right w:w="100" w:type="dxa"/>
            </w:tcMar>
            <w:vAlign w:val="center"/>
          </w:tcPr>
          <w:p w14:paraId="6802E176" w14:textId="77777777" w:rsidR="00856728" w:rsidRPr="00985C2D" w:rsidRDefault="00856728" w:rsidP="00856728">
            <w:pPr>
              <w:jc w:val="center"/>
              <w:rPr>
                <w:sz w:val="22"/>
                <w:szCs w:val="22"/>
              </w:rPr>
            </w:pPr>
            <w:r w:rsidRPr="00985C2D">
              <w:rPr>
                <w:b/>
                <w:bCs/>
                <w:sz w:val="22"/>
                <w:szCs w:val="22"/>
              </w:rPr>
              <w:lastRenderedPageBreak/>
              <w:t>Mục tiêu (MT)</w:t>
            </w:r>
          </w:p>
        </w:tc>
        <w:tc>
          <w:tcPr>
            <w:tcW w:w="3494" w:type="pct"/>
            <w:tcMar>
              <w:top w:w="100" w:type="dxa"/>
              <w:left w:w="100" w:type="dxa"/>
              <w:bottom w:w="100" w:type="dxa"/>
              <w:right w:w="100" w:type="dxa"/>
            </w:tcMar>
            <w:vAlign w:val="center"/>
          </w:tcPr>
          <w:p w14:paraId="51905225" w14:textId="77777777" w:rsidR="00856728" w:rsidRPr="00985C2D" w:rsidRDefault="002E4D81" w:rsidP="00856728">
            <w:pPr>
              <w:jc w:val="center"/>
              <w:rPr>
                <w:sz w:val="22"/>
                <w:szCs w:val="22"/>
              </w:rPr>
            </w:pPr>
            <w:r w:rsidRPr="00985C2D">
              <w:rPr>
                <w:b/>
                <w:bCs/>
                <w:sz w:val="22"/>
                <w:szCs w:val="22"/>
              </w:rPr>
              <w:t>Mô</w:t>
            </w:r>
            <w:r w:rsidR="00856728" w:rsidRPr="00985C2D">
              <w:rPr>
                <w:b/>
                <w:bCs/>
                <w:sz w:val="22"/>
                <w:szCs w:val="22"/>
              </w:rPr>
              <w:t xml:space="preserve"> tả (mức độ tổng quát)</w:t>
            </w:r>
          </w:p>
        </w:tc>
        <w:tc>
          <w:tcPr>
            <w:tcW w:w="600" w:type="pct"/>
            <w:tcMar>
              <w:top w:w="100" w:type="dxa"/>
              <w:left w:w="100" w:type="dxa"/>
              <w:bottom w:w="100" w:type="dxa"/>
              <w:right w:w="100" w:type="dxa"/>
            </w:tcMar>
            <w:vAlign w:val="center"/>
          </w:tcPr>
          <w:p w14:paraId="28AC2CF6" w14:textId="77777777" w:rsidR="00856728" w:rsidRPr="00985C2D" w:rsidRDefault="001B5DDD" w:rsidP="00856728">
            <w:pPr>
              <w:jc w:val="center"/>
              <w:rPr>
                <w:b/>
                <w:bCs/>
                <w:sz w:val="22"/>
                <w:szCs w:val="22"/>
              </w:rPr>
            </w:pPr>
            <w:r w:rsidRPr="00985C2D">
              <w:rPr>
                <w:b/>
                <w:bCs/>
                <w:sz w:val="22"/>
                <w:szCs w:val="22"/>
              </w:rPr>
              <w:t>CĐR</w:t>
            </w:r>
            <w:r w:rsidR="00856728" w:rsidRPr="00985C2D">
              <w:rPr>
                <w:b/>
                <w:bCs/>
                <w:sz w:val="22"/>
                <w:szCs w:val="22"/>
              </w:rPr>
              <w:t xml:space="preserve"> CTĐT</w:t>
            </w:r>
          </w:p>
          <w:p w14:paraId="704592D6" w14:textId="77777777" w:rsidR="001B5DDD" w:rsidRPr="00985C2D" w:rsidRDefault="001B5DDD" w:rsidP="00856728">
            <w:pPr>
              <w:jc w:val="center"/>
              <w:rPr>
                <w:sz w:val="22"/>
                <w:szCs w:val="22"/>
              </w:rPr>
            </w:pPr>
            <w:r w:rsidRPr="00985C2D">
              <w:rPr>
                <w:b/>
                <w:bCs/>
                <w:sz w:val="22"/>
                <w:szCs w:val="22"/>
              </w:rPr>
              <w:t>(PLO)</w:t>
            </w:r>
          </w:p>
        </w:tc>
      </w:tr>
      <w:tr w:rsidR="00966324" w:rsidRPr="00985C2D" w14:paraId="1A8B81E6" w14:textId="77777777" w:rsidTr="00966324">
        <w:trPr>
          <w:jc w:val="center"/>
        </w:trPr>
        <w:tc>
          <w:tcPr>
            <w:tcW w:w="906" w:type="pct"/>
            <w:tcMar>
              <w:top w:w="100" w:type="dxa"/>
              <w:left w:w="100" w:type="dxa"/>
              <w:bottom w:w="100" w:type="dxa"/>
              <w:right w:w="100" w:type="dxa"/>
            </w:tcMar>
            <w:vAlign w:val="bottom"/>
          </w:tcPr>
          <w:p w14:paraId="1894B1E0" w14:textId="17B2BB76" w:rsidR="00966324" w:rsidRPr="00985C2D" w:rsidRDefault="00966324" w:rsidP="00966324">
            <w:pPr>
              <w:jc w:val="center"/>
            </w:pPr>
            <w:r>
              <w:rPr>
                <w:rFonts w:ascii="Arial" w:hAnsi="Arial" w:cs="Arial"/>
                <w:color w:val="000000"/>
                <w:sz w:val="22"/>
                <w:szCs w:val="22"/>
              </w:rPr>
              <w:t>{{#Objectives}}</w:t>
            </w:r>
          </w:p>
        </w:tc>
        <w:tc>
          <w:tcPr>
            <w:tcW w:w="3494" w:type="pct"/>
            <w:tcMar>
              <w:top w:w="100" w:type="dxa"/>
              <w:left w:w="100" w:type="dxa"/>
              <w:bottom w:w="100" w:type="dxa"/>
              <w:right w:w="100" w:type="dxa"/>
            </w:tcMar>
            <w:vAlign w:val="bottom"/>
          </w:tcPr>
          <w:p w14:paraId="1B788BC9" w14:textId="32B2969E" w:rsidR="00966324" w:rsidRPr="00985C2D" w:rsidRDefault="00966324" w:rsidP="00966324"/>
        </w:tc>
        <w:tc>
          <w:tcPr>
            <w:tcW w:w="0" w:type="auto"/>
            <w:tcMar>
              <w:top w:w="100" w:type="dxa"/>
              <w:left w:w="100" w:type="dxa"/>
              <w:bottom w:w="100" w:type="dxa"/>
              <w:right w:w="100" w:type="dxa"/>
            </w:tcMar>
            <w:vAlign w:val="bottom"/>
          </w:tcPr>
          <w:p w14:paraId="7A975457" w14:textId="3ECE5863" w:rsidR="00966324" w:rsidRPr="00985C2D" w:rsidRDefault="00966324" w:rsidP="00966324">
            <w:pPr>
              <w:jc w:val="center"/>
            </w:pPr>
          </w:p>
        </w:tc>
      </w:tr>
      <w:tr w:rsidR="00966324" w:rsidRPr="00985C2D" w14:paraId="5DD159C3" w14:textId="77777777" w:rsidTr="00966324">
        <w:trPr>
          <w:jc w:val="center"/>
        </w:trPr>
        <w:tc>
          <w:tcPr>
            <w:tcW w:w="906" w:type="pct"/>
            <w:tcMar>
              <w:top w:w="100" w:type="dxa"/>
              <w:left w:w="100" w:type="dxa"/>
              <w:bottom w:w="100" w:type="dxa"/>
              <w:right w:w="100" w:type="dxa"/>
            </w:tcMar>
          </w:tcPr>
          <w:p w14:paraId="7503046E" w14:textId="5E6344B0" w:rsidR="00966324" w:rsidRPr="00985C2D" w:rsidRDefault="00966324" w:rsidP="00966324">
            <w:pPr>
              <w:jc w:val="center"/>
            </w:pPr>
            <w:r>
              <w:rPr>
                <w:rFonts w:ascii="Arial" w:hAnsi="Arial" w:cs="Arial"/>
                <w:color w:val="000000"/>
                <w:sz w:val="22"/>
                <w:szCs w:val="22"/>
              </w:rPr>
              <w:t>{{ No }}</w:t>
            </w:r>
          </w:p>
        </w:tc>
        <w:tc>
          <w:tcPr>
            <w:tcW w:w="3494" w:type="pct"/>
            <w:tcMar>
              <w:top w:w="100" w:type="dxa"/>
              <w:left w:w="100" w:type="dxa"/>
              <w:bottom w:w="100" w:type="dxa"/>
              <w:right w:w="100" w:type="dxa"/>
            </w:tcMar>
          </w:tcPr>
          <w:p w14:paraId="0FCDF2CA" w14:textId="214F0562" w:rsidR="00966324" w:rsidRPr="00985C2D" w:rsidRDefault="00966324" w:rsidP="00966324">
            <w:r>
              <w:rPr>
                <w:rFonts w:ascii="Arial" w:hAnsi="Arial" w:cs="Arial"/>
                <w:color w:val="000000"/>
                <w:sz w:val="22"/>
                <w:szCs w:val="22"/>
              </w:rPr>
              <w:t>{{ Description }}</w:t>
            </w:r>
          </w:p>
        </w:tc>
        <w:tc>
          <w:tcPr>
            <w:tcW w:w="0" w:type="auto"/>
            <w:tcMar>
              <w:top w:w="100" w:type="dxa"/>
              <w:left w:w="100" w:type="dxa"/>
              <w:bottom w:w="100" w:type="dxa"/>
              <w:right w:w="100" w:type="dxa"/>
            </w:tcMar>
          </w:tcPr>
          <w:p w14:paraId="6AE7E88D" w14:textId="3D7674AE" w:rsidR="00966324" w:rsidRPr="00985C2D" w:rsidRDefault="00966324" w:rsidP="00966324">
            <w:pPr>
              <w:jc w:val="center"/>
            </w:pPr>
            <w:r>
              <w:rPr>
                <w:rFonts w:ascii="Arial" w:hAnsi="Arial" w:cs="Arial"/>
                <w:color w:val="000000"/>
                <w:sz w:val="22"/>
                <w:szCs w:val="22"/>
              </w:rPr>
              <w:t>{{ PLO }}</w:t>
            </w:r>
          </w:p>
        </w:tc>
      </w:tr>
      <w:tr w:rsidR="00966324" w:rsidRPr="00985C2D" w14:paraId="331F07F9" w14:textId="77777777" w:rsidTr="00966324">
        <w:trPr>
          <w:jc w:val="center"/>
        </w:trPr>
        <w:tc>
          <w:tcPr>
            <w:tcW w:w="906" w:type="pct"/>
            <w:tcMar>
              <w:top w:w="100" w:type="dxa"/>
              <w:left w:w="100" w:type="dxa"/>
              <w:bottom w:w="100" w:type="dxa"/>
              <w:right w:w="100" w:type="dxa"/>
            </w:tcMar>
            <w:vAlign w:val="bottom"/>
          </w:tcPr>
          <w:p w14:paraId="436D8773" w14:textId="7FB88065" w:rsidR="00966324" w:rsidRPr="00985C2D" w:rsidRDefault="00966324" w:rsidP="00966324">
            <w:pPr>
              <w:jc w:val="center"/>
            </w:pPr>
            <w:r>
              <w:rPr>
                <w:rFonts w:ascii="Arial" w:hAnsi="Arial" w:cs="Arial"/>
                <w:color w:val="000000"/>
                <w:sz w:val="22"/>
                <w:szCs w:val="22"/>
              </w:rPr>
              <w:t>{{/Objectives}}</w:t>
            </w:r>
          </w:p>
        </w:tc>
        <w:tc>
          <w:tcPr>
            <w:tcW w:w="3494" w:type="pct"/>
            <w:tcMar>
              <w:top w:w="100" w:type="dxa"/>
              <w:left w:w="100" w:type="dxa"/>
              <w:bottom w:w="100" w:type="dxa"/>
              <w:right w:w="100" w:type="dxa"/>
            </w:tcMar>
            <w:vAlign w:val="bottom"/>
          </w:tcPr>
          <w:p w14:paraId="5BF2190C" w14:textId="72F656DE" w:rsidR="00966324" w:rsidRPr="00985C2D" w:rsidRDefault="00966324" w:rsidP="00966324"/>
        </w:tc>
        <w:tc>
          <w:tcPr>
            <w:tcW w:w="0" w:type="auto"/>
            <w:tcMar>
              <w:top w:w="100" w:type="dxa"/>
              <w:left w:w="100" w:type="dxa"/>
              <w:bottom w:w="100" w:type="dxa"/>
              <w:right w:w="100" w:type="dxa"/>
            </w:tcMar>
            <w:vAlign w:val="bottom"/>
          </w:tcPr>
          <w:p w14:paraId="71B7CC21" w14:textId="64228DC3" w:rsidR="00966324" w:rsidRPr="00985C2D" w:rsidRDefault="00966324" w:rsidP="00966324">
            <w:pPr>
              <w:jc w:val="center"/>
            </w:pPr>
          </w:p>
        </w:tc>
      </w:tr>
    </w:tbl>
    <w:p w14:paraId="1CAE6323" w14:textId="77777777" w:rsidR="00856728" w:rsidRPr="00985C2D" w:rsidRDefault="00856728" w:rsidP="007D2F96">
      <w:pPr>
        <w:rPr>
          <w:lang w:val="fr-FR"/>
        </w:rPr>
      </w:pPr>
    </w:p>
    <w:p w14:paraId="691DEE35" w14:textId="4D8679FB" w:rsidR="007D2F96" w:rsidRPr="00985C2D" w:rsidRDefault="007D2F96" w:rsidP="00BF6984">
      <w:pPr>
        <w:jc w:val="both"/>
        <w:rPr>
          <w:i/>
          <w:iCs/>
        </w:rPr>
      </w:pPr>
      <w:r w:rsidRPr="00985C2D">
        <w:rPr>
          <w:rStyle w:val="u1Char"/>
        </w:rPr>
        <w:t>4. Chuẩn đầu ra học phần</w:t>
      </w:r>
      <w:r w:rsidR="009547CD" w:rsidRPr="00985C2D">
        <w:rPr>
          <w:b/>
          <w:lang w:val="vi-VN"/>
        </w:rPr>
        <w:t xml:space="preserve"> </w:t>
      </w:r>
      <w:r w:rsidR="009547CD" w:rsidRPr="00985C2D">
        <w:rPr>
          <w:i/>
          <w:lang w:val="vi-VN"/>
        </w:rPr>
        <w:t>(Tham khảo Quy định 975/QĐ-ĐHĐL_</w:t>
      </w:r>
      <w:r w:rsidR="009547CD" w:rsidRPr="00985C2D">
        <w:rPr>
          <w:i/>
        </w:rPr>
        <w:t>Quy định xây dựng, rà soát và điều chỉnh chuẩn đầu ra chương trình đào tạo trình độ đại học của Trường Đại học Điện lực</w:t>
      </w:r>
      <w:r w:rsidR="009547CD" w:rsidRPr="00985C2D">
        <w:rPr>
          <w:i/>
          <w:iCs/>
        </w:rPr>
        <w:t xml:space="preserve"> </w:t>
      </w:r>
      <w:r w:rsidR="009547CD" w:rsidRPr="00985C2D">
        <w:rPr>
          <w:i/>
          <w:iCs/>
          <w:lang w:val="vi-VN"/>
        </w:rPr>
        <w:t xml:space="preserve">để </w:t>
      </w:r>
      <w:r w:rsidRPr="00985C2D">
        <w:rPr>
          <w:i/>
          <w:iCs/>
        </w:rPr>
        <w:t xml:space="preserve">viết tường minh mục để đối </w:t>
      </w:r>
      <w:r w:rsidR="009547CD" w:rsidRPr="00985C2D">
        <w:rPr>
          <w:i/>
          <w:iCs/>
        </w:rPr>
        <w:t>chiếu với chuẩn đầu ra của CTĐT</w:t>
      </w:r>
      <w:r w:rsidR="009547CD" w:rsidRPr="00985C2D">
        <w:rPr>
          <w:i/>
          <w:iCs/>
          <w:lang w:val="vi-VN"/>
        </w:rPr>
        <w:t>_dùng các động từ để viết mô tả)</w:t>
      </w:r>
      <w:r w:rsidR="00CB6561" w:rsidRPr="00985C2D">
        <w:rPr>
          <w:i/>
          <w:iCs/>
        </w:rPr>
        <w:t xml:space="preserve"> </w:t>
      </w:r>
    </w:p>
    <w:p w14:paraId="6E9CC389" w14:textId="54BB7979" w:rsidR="00CB6561" w:rsidRPr="00985C2D" w:rsidRDefault="00CB6561" w:rsidP="00BF6984">
      <w:pPr>
        <w:jc w:val="both"/>
        <w:rPr>
          <w:i/>
          <w:iCs/>
        </w:rPr>
      </w:pPr>
      <w:r w:rsidRPr="00985C2D">
        <w:rPr>
          <w:i/>
        </w:rPr>
        <w:t xml:space="preserve">Phê phán và tổng hợp được các công trình nghiên cứu trong và ngoài nước liên quan trực tiếp đến đề tài; Thiết kế được mô hình nghiên cứu đáp ứng tiêu chuẩn công bố trên các tạp chí thuộc danh mục WoS/Scopus; </w:t>
      </w:r>
      <w:r w:rsidRPr="00985C2D">
        <w:rPr>
          <w:i/>
          <w:sz w:val="26"/>
          <w:szCs w:val="26"/>
        </w:rPr>
        <w:t>Thể hiện đạo đức nghiên cứu và khả năng dẫn dắt thảo luận khoa học chuyên sâu</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79"/>
        <w:gridCol w:w="6167"/>
        <w:gridCol w:w="757"/>
        <w:gridCol w:w="971"/>
      </w:tblGrid>
      <w:tr w:rsidR="00985C2D" w:rsidRPr="00985C2D" w14:paraId="2619E862" w14:textId="77777777" w:rsidTr="00966324">
        <w:trPr>
          <w:trHeight w:val="57"/>
        </w:trPr>
        <w:tc>
          <w:tcPr>
            <w:tcW w:w="650" w:type="pct"/>
            <w:tcMar>
              <w:top w:w="100" w:type="dxa"/>
              <w:left w:w="100" w:type="dxa"/>
              <w:bottom w:w="100" w:type="dxa"/>
              <w:right w:w="100" w:type="dxa"/>
            </w:tcMar>
            <w:vAlign w:val="center"/>
          </w:tcPr>
          <w:p w14:paraId="3C4865CF" w14:textId="77777777" w:rsidR="001B5DDD" w:rsidRPr="00985C2D" w:rsidRDefault="001B5DDD" w:rsidP="001B5DDD">
            <w:pPr>
              <w:jc w:val="center"/>
              <w:rPr>
                <w:sz w:val="20"/>
                <w:szCs w:val="20"/>
              </w:rPr>
            </w:pPr>
            <w:r w:rsidRPr="00985C2D">
              <w:rPr>
                <w:b/>
                <w:bCs/>
                <w:sz w:val="20"/>
                <w:szCs w:val="20"/>
              </w:rPr>
              <w:t>CĐR học phần (CLO)</w:t>
            </w:r>
          </w:p>
        </w:tc>
        <w:tc>
          <w:tcPr>
            <w:tcW w:w="3398" w:type="pct"/>
            <w:tcMar>
              <w:top w:w="100" w:type="dxa"/>
              <w:left w:w="100" w:type="dxa"/>
              <w:bottom w:w="100" w:type="dxa"/>
              <w:right w:w="100" w:type="dxa"/>
            </w:tcMar>
            <w:vAlign w:val="center"/>
          </w:tcPr>
          <w:p w14:paraId="40768805" w14:textId="77777777" w:rsidR="001B5DDD" w:rsidRPr="00985C2D" w:rsidRDefault="001B5DDD" w:rsidP="001B5DDD">
            <w:pPr>
              <w:jc w:val="center"/>
              <w:rPr>
                <w:sz w:val="20"/>
                <w:szCs w:val="20"/>
              </w:rPr>
            </w:pPr>
            <w:r w:rsidRPr="00985C2D">
              <w:rPr>
                <w:b/>
                <w:bCs/>
                <w:sz w:val="20"/>
                <w:szCs w:val="20"/>
              </w:rPr>
              <w:t>Mô tả (mức độ chi tiết)</w:t>
            </w:r>
          </w:p>
        </w:tc>
        <w:tc>
          <w:tcPr>
            <w:tcW w:w="417" w:type="pct"/>
            <w:tcMar>
              <w:top w:w="100" w:type="dxa"/>
              <w:left w:w="100" w:type="dxa"/>
              <w:bottom w:w="100" w:type="dxa"/>
              <w:right w:w="100" w:type="dxa"/>
            </w:tcMar>
            <w:vAlign w:val="center"/>
          </w:tcPr>
          <w:p w14:paraId="1E4D0F25" w14:textId="77777777" w:rsidR="001B5DDD" w:rsidRPr="00985C2D" w:rsidRDefault="001B5DDD" w:rsidP="001B5DDD">
            <w:pPr>
              <w:jc w:val="center"/>
              <w:rPr>
                <w:b/>
                <w:bCs/>
                <w:sz w:val="20"/>
                <w:szCs w:val="20"/>
              </w:rPr>
            </w:pPr>
            <w:r w:rsidRPr="00985C2D">
              <w:rPr>
                <w:b/>
                <w:bCs/>
                <w:sz w:val="20"/>
                <w:szCs w:val="20"/>
              </w:rPr>
              <w:t>CĐR CTĐT</w:t>
            </w:r>
          </w:p>
          <w:p w14:paraId="0D4AC46E" w14:textId="77777777" w:rsidR="001B5DDD" w:rsidRPr="00985C2D" w:rsidRDefault="001B5DDD" w:rsidP="001B5DDD">
            <w:pPr>
              <w:jc w:val="center"/>
              <w:rPr>
                <w:sz w:val="20"/>
                <w:szCs w:val="20"/>
              </w:rPr>
            </w:pPr>
            <w:r w:rsidRPr="00985C2D">
              <w:rPr>
                <w:b/>
                <w:bCs/>
                <w:sz w:val="20"/>
                <w:szCs w:val="20"/>
              </w:rPr>
              <w:t>(PLO)</w:t>
            </w:r>
          </w:p>
        </w:tc>
        <w:tc>
          <w:tcPr>
            <w:tcW w:w="536" w:type="pct"/>
            <w:tcMar>
              <w:top w:w="100" w:type="dxa"/>
              <w:left w:w="100" w:type="dxa"/>
              <w:bottom w:w="100" w:type="dxa"/>
              <w:right w:w="100" w:type="dxa"/>
            </w:tcMar>
            <w:vAlign w:val="center"/>
          </w:tcPr>
          <w:p w14:paraId="085E561A" w14:textId="77777777" w:rsidR="001B5DDD" w:rsidRPr="00985C2D" w:rsidRDefault="001B5DDD" w:rsidP="001B5DDD">
            <w:pPr>
              <w:jc w:val="center"/>
              <w:rPr>
                <w:sz w:val="20"/>
                <w:szCs w:val="20"/>
              </w:rPr>
            </w:pPr>
            <w:r w:rsidRPr="00985C2D">
              <w:rPr>
                <w:b/>
                <w:bCs/>
                <w:sz w:val="20"/>
                <w:szCs w:val="20"/>
              </w:rPr>
              <w:t>Mức độ giảng dạy (I, R, M)</w:t>
            </w:r>
          </w:p>
        </w:tc>
      </w:tr>
      <w:tr w:rsidR="00966324" w:rsidRPr="00985C2D" w14:paraId="029822B2" w14:textId="77777777" w:rsidTr="00966324">
        <w:trPr>
          <w:trHeight w:val="57"/>
        </w:trPr>
        <w:tc>
          <w:tcPr>
            <w:tcW w:w="650" w:type="pct"/>
            <w:tcMar>
              <w:top w:w="100" w:type="dxa"/>
              <w:left w:w="100" w:type="dxa"/>
              <w:bottom w:w="100" w:type="dxa"/>
              <w:right w:w="100" w:type="dxa"/>
            </w:tcMar>
            <w:vAlign w:val="bottom"/>
          </w:tcPr>
          <w:p w14:paraId="4AF4AF46" w14:textId="6154C86E" w:rsidR="00966324" w:rsidRPr="00985C2D" w:rsidRDefault="00966324" w:rsidP="00966324">
            <w:pPr>
              <w:jc w:val="center"/>
            </w:pPr>
            <w:r>
              <w:rPr>
                <w:rFonts w:ascii="Arial" w:hAnsi="Arial" w:cs="Arial"/>
                <w:color w:val="000000"/>
                <w:sz w:val="22"/>
                <w:szCs w:val="22"/>
              </w:rPr>
              <w:t>{{#CLOs}}</w:t>
            </w:r>
          </w:p>
        </w:tc>
        <w:tc>
          <w:tcPr>
            <w:tcW w:w="3398" w:type="pct"/>
            <w:tcMar>
              <w:top w:w="100" w:type="dxa"/>
              <w:left w:w="100" w:type="dxa"/>
              <w:bottom w:w="100" w:type="dxa"/>
              <w:right w:w="100" w:type="dxa"/>
            </w:tcMar>
            <w:vAlign w:val="bottom"/>
          </w:tcPr>
          <w:p w14:paraId="27F4E8B2" w14:textId="02D5E506" w:rsidR="00966324" w:rsidRPr="00985C2D" w:rsidRDefault="00966324" w:rsidP="00966324"/>
        </w:tc>
        <w:tc>
          <w:tcPr>
            <w:tcW w:w="417" w:type="pct"/>
            <w:tcMar>
              <w:top w:w="100" w:type="dxa"/>
              <w:left w:w="100" w:type="dxa"/>
              <w:bottom w:w="100" w:type="dxa"/>
              <w:right w:w="100" w:type="dxa"/>
            </w:tcMar>
            <w:vAlign w:val="bottom"/>
          </w:tcPr>
          <w:p w14:paraId="798FCD73" w14:textId="0F96BE62" w:rsidR="00966324" w:rsidRPr="00985C2D" w:rsidRDefault="00966324" w:rsidP="00966324">
            <w:pPr>
              <w:jc w:val="center"/>
            </w:pPr>
          </w:p>
        </w:tc>
        <w:tc>
          <w:tcPr>
            <w:tcW w:w="536" w:type="pct"/>
            <w:tcMar>
              <w:top w:w="100" w:type="dxa"/>
              <w:left w:w="100" w:type="dxa"/>
              <w:bottom w:w="100" w:type="dxa"/>
              <w:right w:w="100" w:type="dxa"/>
            </w:tcMar>
            <w:vAlign w:val="bottom"/>
          </w:tcPr>
          <w:p w14:paraId="1CC9BE59" w14:textId="1CA56169" w:rsidR="00966324" w:rsidRPr="00985C2D" w:rsidRDefault="00966324" w:rsidP="00966324">
            <w:pPr>
              <w:jc w:val="center"/>
            </w:pPr>
          </w:p>
        </w:tc>
      </w:tr>
      <w:tr w:rsidR="00966324" w:rsidRPr="00985C2D" w14:paraId="408B7480" w14:textId="77777777" w:rsidTr="00966324">
        <w:trPr>
          <w:trHeight w:val="57"/>
        </w:trPr>
        <w:tc>
          <w:tcPr>
            <w:tcW w:w="650" w:type="pct"/>
            <w:tcMar>
              <w:top w:w="100" w:type="dxa"/>
              <w:left w:w="100" w:type="dxa"/>
              <w:bottom w:w="100" w:type="dxa"/>
              <w:right w:w="100" w:type="dxa"/>
            </w:tcMar>
          </w:tcPr>
          <w:p w14:paraId="2177A948" w14:textId="0C9A0F09" w:rsidR="00966324" w:rsidRPr="00985C2D" w:rsidRDefault="00966324" w:rsidP="00966324">
            <w:pPr>
              <w:jc w:val="center"/>
            </w:pPr>
            <w:r>
              <w:rPr>
                <w:rFonts w:ascii="Arial" w:hAnsi="Arial" w:cs="Arial"/>
                <w:color w:val="000000"/>
                <w:sz w:val="22"/>
                <w:szCs w:val="22"/>
              </w:rPr>
              <w:t>{{ Code }}</w:t>
            </w:r>
          </w:p>
        </w:tc>
        <w:tc>
          <w:tcPr>
            <w:tcW w:w="3398" w:type="pct"/>
            <w:tcMar>
              <w:top w:w="100" w:type="dxa"/>
              <w:left w:w="100" w:type="dxa"/>
              <w:bottom w:w="100" w:type="dxa"/>
              <w:right w:w="100" w:type="dxa"/>
            </w:tcMar>
          </w:tcPr>
          <w:p w14:paraId="06A605DB" w14:textId="0D3F9567" w:rsidR="00966324" w:rsidRPr="00985C2D" w:rsidRDefault="00966324" w:rsidP="00966324">
            <w:r>
              <w:rPr>
                <w:rFonts w:ascii="Arial" w:hAnsi="Arial" w:cs="Arial"/>
                <w:color w:val="000000"/>
                <w:sz w:val="22"/>
                <w:szCs w:val="22"/>
              </w:rPr>
              <w:t>{{ Description }}</w:t>
            </w:r>
          </w:p>
        </w:tc>
        <w:tc>
          <w:tcPr>
            <w:tcW w:w="417" w:type="pct"/>
            <w:tcMar>
              <w:top w:w="100" w:type="dxa"/>
              <w:left w:w="100" w:type="dxa"/>
              <w:bottom w:w="100" w:type="dxa"/>
              <w:right w:w="100" w:type="dxa"/>
            </w:tcMar>
          </w:tcPr>
          <w:p w14:paraId="2A3B4CBF" w14:textId="5B534EAF" w:rsidR="00966324" w:rsidRPr="00985C2D" w:rsidRDefault="00966324" w:rsidP="00966324">
            <w:pPr>
              <w:jc w:val="center"/>
            </w:pPr>
            <w:r>
              <w:rPr>
                <w:rFonts w:ascii="Arial" w:hAnsi="Arial" w:cs="Arial"/>
                <w:color w:val="000000"/>
                <w:sz w:val="22"/>
                <w:szCs w:val="22"/>
              </w:rPr>
              <w:t>{{ PLO }}</w:t>
            </w:r>
          </w:p>
        </w:tc>
        <w:tc>
          <w:tcPr>
            <w:tcW w:w="536" w:type="pct"/>
            <w:tcMar>
              <w:top w:w="100" w:type="dxa"/>
              <w:left w:w="100" w:type="dxa"/>
              <w:bottom w:w="100" w:type="dxa"/>
              <w:right w:w="100" w:type="dxa"/>
            </w:tcMar>
          </w:tcPr>
          <w:p w14:paraId="3FFBF8FA" w14:textId="25FE673E" w:rsidR="00966324" w:rsidRPr="00985C2D" w:rsidRDefault="00966324" w:rsidP="00966324">
            <w:pPr>
              <w:jc w:val="center"/>
            </w:pPr>
            <w:r>
              <w:rPr>
                <w:rFonts w:ascii="Arial" w:hAnsi="Arial" w:cs="Arial"/>
                <w:color w:val="000000"/>
                <w:sz w:val="22"/>
                <w:szCs w:val="22"/>
              </w:rPr>
              <w:t>{{ Level }}</w:t>
            </w:r>
          </w:p>
        </w:tc>
      </w:tr>
      <w:tr w:rsidR="00966324" w:rsidRPr="00985C2D" w14:paraId="3A4340AE" w14:textId="77777777" w:rsidTr="00966324">
        <w:trPr>
          <w:trHeight w:val="57"/>
        </w:trPr>
        <w:tc>
          <w:tcPr>
            <w:tcW w:w="650" w:type="pct"/>
            <w:tcMar>
              <w:top w:w="100" w:type="dxa"/>
              <w:left w:w="100" w:type="dxa"/>
              <w:bottom w:w="100" w:type="dxa"/>
              <w:right w:w="100" w:type="dxa"/>
            </w:tcMar>
            <w:vAlign w:val="bottom"/>
          </w:tcPr>
          <w:p w14:paraId="410118A2" w14:textId="2BCB7CEF" w:rsidR="00966324" w:rsidRPr="00985C2D" w:rsidRDefault="00966324" w:rsidP="00966324">
            <w:pPr>
              <w:jc w:val="center"/>
            </w:pPr>
            <w:r>
              <w:rPr>
                <w:rFonts w:ascii="Arial" w:hAnsi="Arial" w:cs="Arial"/>
                <w:color w:val="000000"/>
                <w:sz w:val="22"/>
                <w:szCs w:val="22"/>
              </w:rPr>
              <w:t>{{/CLOs}}</w:t>
            </w:r>
          </w:p>
        </w:tc>
        <w:tc>
          <w:tcPr>
            <w:tcW w:w="3398" w:type="pct"/>
            <w:tcMar>
              <w:top w:w="100" w:type="dxa"/>
              <w:left w:w="100" w:type="dxa"/>
              <w:bottom w:w="100" w:type="dxa"/>
              <w:right w:w="100" w:type="dxa"/>
            </w:tcMar>
            <w:vAlign w:val="bottom"/>
          </w:tcPr>
          <w:p w14:paraId="621AD94A" w14:textId="703C1E52" w:rsidR="00966324" w:rsidRPr="00985C2D" w:rsidRDefault="00966324" w:rsidP="00966324"/>
        </w:tc>
        <w:tc>
          <w:tcPr>
            <w:tcW w:w="417" w:type="pct"/>
            <w:tcMar>
              <w:top w:w="100" w:type="dxa"/>
              <w:left w:w="100" w:type="dxa"/>
              <w:bottom w:w="100" w:type="dxa"/>
              <w:right w:w="100" w:type="dxa"/>
            </w:tcMar>
            <w:vAlign w:val="bottom"/>
          </w:tcPr>
          <w:p w14:paraId="3B0ECEF0" w14:textId="729BF860" w:rsidR="00966324" w:rsidRPr="00985C2D" w:rsidRDefault="00966324" w:rsidP="00966324">
            <w:pPr>
              <w:jc w:val="center"/>
            </w:pPr>
          </w:p>
        </w:tc>
        <w:tc>
          <w:tcPr>
            <w:tcW w:w="536" w:type="pct"/>
            <w:tcMar>
              <w:top w:w="100" w:type="dxa"/>
              <w:left w:w="100" w:type="dxa"/>
              <w:bottom w:w="100" w:type="dxa"/>
              <w:right w:w="100" w:type="dxa"/>
            </w:tcMar>
            <w:vAlign w:val="bottom"/>
          </w:tcPr>
          <w:p w14:paraId="4225ABF9" w14:textId="2C5C7908" w:rsidR="00966324" w:rsidRPr="00985C2D" w:rsidRDefault="00966324" w:rsidP="00966324">
            <w:pPr>
              <w:jc w:val="center"/>
            </w:pPr>
          </w:p>
        </w:tc>
      </w:tr>
    </w:tbl>
    <w:p w14:paraId="621C9EE7" w14:textId="77777777" w:rsidR="00C07BDD" w:rsidRPr="00985C2D" w:rsidRDefault="007D2F96" w:rsidP="00CB6561">
      <w:pPr>
        <w:pStyle w:val="u1"/>
      </w:pPr>
      <w:r w:rsidRPr="00985C2D">
        <w:rPr>
          <w:lang w:val="fr-FR"/>
        </w:rPr>
        <w:t xml:space="preserve">5. </w:t>
      </w:r>
      <w:r w:rsidR="00C07BDD" w:rsidRPr="00985C2D">
        <w:t>Cơ sở vật chất, trang thiết bị phục vụ dạy học</w:t>
      </w:r>
    </w:p>
    <w:p w14:paraId="7F08F67B" w14:textId="77777777" w:rsidR="003045CE" w:rsidRPr="00985C2D" w:rsidRDefault="003045CE" w:rsidP="003045CE">
      <w:pPr>
        <w:jc w:val="both"/>
        <w:rPr>
          <w:bCs/>
          <w:i/>
          <w:lang w:val="fr-FR"/>
        </w:rPr>
      </w:pPr>
      <w:r w:rsidRPr="00985C2D">
        <w:rPr>
          <w:i/>
          <w:iCs/>
        </w:rPr>
        <w:t>&lt;Học liệu bắt buộc và học liệu tham khảo ghi theo thứ tự ưu tiên [1], [2], … (</w:t>
      </w:r>
      <w:r w:rsidRPr="00985C2D">
        <w:rPr>
          <w:i/>
          <w:iCs/>
          <w:lang w:val="vi-VN"/>
        </w:rPr>
        <w:t xml:space="preserve">Họ và </w:t>
      </w:r>
      <w:r w:rsidRPr="00985C2D">
        <w:rPr>
          <w:i/>
          <w:iCs/>
        </w:rPr>
        <w:t>tên tác giả</w:t>
      </w:r>
      <w:r w:rsidRPr="00985C2D">
        <w:rPr>
          <w:i/>
          <w:iCs/>
          <w:lang w:val="vi-VN"/>
        </w:rPr>
        <w:t>_không có học hàm, học vị</w:t>
      </w:r>
      <w:r w:rsidRPr="00985C2D">
        <w:rPr>
          <w:i/>
          <w:iCs/>
        </w:rPr>
        <w:t>, năm xuất bản, tên sách</w:t>
      </w:r>
      <w:r w:rsidRPr="00985C2D">
        <w:rPr>
          <w:i/>
          <w:iCs/>
          <w:lang w:val="vi-VN"/>
        </w:rPr>
        <w:t>_in nghiêng</w:t>
      </w:r>
      <w:r w:rsidRPr="00985C2D">
        <w:rPr>
          <w:i/>
          <w:iCs/>
        </w:rPr>
        <w:t xml:space="preserve">, nhà xuất bản, nơi có tài liệu này, websites, băng hình…) </w:t>
      </w:r>
      <w:r w:rsidRPr="00985C2D">
        <w:rPr>
          <w:i/>
          <w:lang w:val="vi-VN"/>
        </w:rPr>
        <w:t>Tham khảo Quy định 1244/QĐ_ĐHĐL_Q</w:t>
      </w:r>
      <w:r w:rsidRPr="00985C2D">
        <w:rPr>
          <w:i/>
          <w:iCs/>
          <w:lang w:val="vi-VN"/>
        </w:rPr>
        <w:t>uy định về việc biên soạn, lựa chọn, thẩm định, duyệt và sử dụng tài liệu giảng dạy, giáo trình tại Trường Đại học Điện lực)</w:t>
      </w:r>
      <w:r w:rsidRPr="00985C2D">
        <w:rPr>
          <w:i/>
          <w:iCs/>
        </w:rPr>
        <w:t xml:space="preserve">; Có mã sách do Thư viện cấp; bổ sung </w:t>
      </w:r>
      <w:r w:rsidRPr="00985C2D">
        <w:rPr>
          <w:i/>
        </w:rPr>
        <w:t xml:space="preserve">link học liệu số và ưu tiên tài liệu trong 5 năm gần nhất; </w:t>
      </w:r>
    </w:p>
    <w:p w14:paraId="15E4C279" w14:textId="77777777" w:rsidR="003045CE" w:rsidRPr="00985C2D" w:rsidRDefault="007D2F96" w:rsidP="003045CE">
      <w:pPr>
        <w:jc w:val="both"/>
        <w:rPr>
          <w:bCs/>
          <w:i/>
          <w:lang w:val="fr-FR"/>
        </w:rPr>
      </w:pPr>
      <w:r w:rsidRPr="00985C2D">
        <w:rPr>
          <w:b/>
          <w:lang w:val="fr-FR"/>
        </w:rPr>
        <w:t>5.1. Tài liệu h</w:t>
      </w:r>
      <w:r w:rsidR="003045CE" w:rsidRPr="00985C2D">
        <w:rPr>
          <w:b/>
          <w:lang w:val="fr-FR"/>
        </w:rPr>
        <w:t>ọc tập (Sách, giáo trình chính)</w:t>
      </w:r>
      <w:r w:rsidR="003045CE" w:rsidRPr="00985C2D">
        <w:rPr>
          <w:lang w:val="fr-FR"/>
        </w:rPr>
        <w:t xml:space="preserve"> </w:t>
      </w:r>
      <w:r w:rsidR="003045CE" w:rsidRPr="00985C2D">
        <w:rPr>
          <w:bCs/>
          <w:i/>
          <w:lang w:val="fr-FR"/>
        </w:rPr>
        <w:t>&lt;tài liệu bắt buộc, cố gắng chỉ đề xuất 01 giáo trình chính cho một môn học&gt;</w:t>
      </w:r>
    </w:p>
    <w:p w14:paraId="0405641E" w14:textId="77777777" w:rsidR="003045CE" w:rsidRPr="00985C2D" w:rsidRDefault="003045CE" w:rsidP="003045CE">
      <w:pPr>
        <w:jc w:val="both"/>
        <w:rPr>
          <w:rStyle w:val="fontstyle01"/>
          <w:b/>
          <w:color w:val="auto"/>
          <w:sz w:val="24"/>
          <w:szCs w:val="24"/>
          <w:lang w:val="vi-VN"/>
        </w:rPr>
      </w:pPr>
      <w:r w:rsidRPr="00985C2D">
        <w:rPr>
          <w:rStyle w:val="fontstyle01"/>
          <w:b/>
          <w:color w:val="auto"/>
          <w:sz w:val="24"/>
          <w:szCs w:val="24"/>
          <w:lang w:val="vi-VN"/>
        </w:rPr>
        <w:t>Ví dụ:</w:t>
      </w:r>
    </w:p>
    <w:p w14:paraId="5DDE834D" w14:textId="77777777" w:rsidR="003045CE" w:rsidRPr="00985C2D" w:rsidRDefault="003045CE" w:rsidP="003045CE">
      <w:pPr>
        <w:jc w:val="both"/>
        <w:rPr>
          <w:rFonts w:ascii="TimesNewRomanPSMT" w:hAnsi="TimesNewRomanPSMT"/>
        </w:rPr>
      </w:pPr>
      <w:r w:rsidRPr="00985C2D">
        <w:rPr>
          <w:rStyle w:val="fontstyle01"/>
          <w:color w:val="auto"/>
          <w:sz w:val="24"/>
          <w:szCs w:val="24"/>
        </w:rPr>
        <w:t xml:space="preserve">[1] Vũ Kim Dũng, Nguyễn Văn Công (2018). </w:t>
      </w:r>
      <w:r w:rsidRPr="00985C2D">
        <w:rPr>
          <w:rStyle w:val="fontstyle21"/>
          <w:color w:val="auto"/>
        </w:rPr>
        <w:t>Giáo trình Kinh tế học</w:t>
      </w:r>
      <w:r w:rsidRPr="00985C2D">
        <w:rPr>
          <w:rStyle w:val="fontstyle01"/>
          <w:color w:val="auto"/>
          <w:sz w:val="24"/>
          <w:szCs w:val="24"/>
        </w:rPr>
        <w:t>, tập 1, NXB.</w:t>
      </w:r>
      <w:r w:rsidRPr="00985C2D">
        <w:rPr>
          <w:rFonts w:ascii="TimesNewRomanPSMT" w:hAnsi="TimesNewRomanPSMT"/>
        </w:rPr>
        <w:br/>
      </w:r>
      <w:r w:rsidRPr="00985C2D">
        <w:rPr>
          <w:rStyle w:val="fontstyle01"/>
          <w:color w:val="auto"/>
          <w:sz w:val="24"/>
          <w:szCs w:val="24"/>
        </w:rPr>
        <w:t>ĐH Kinh tế quốc dân.</w:t>
      </w:r>
    </w:p>
    <w:p w14:paraId="3C6007DA" w14:textId="77777777" w:rsidR="003045CE" w:rsidRPr="00985C2D" w:rsidRDefault="003045CE" w:rsidP="003045CE">
      <w:pPr>
        <w:jc w:val="both"/>
        <w:rPr>
          <w:rStyle w:val="fontstyle01"/>
          <w:color w:val="auto"/>
          <w:sz w:val="24"/>
          <w:szCs w:val="24"/>
        </w:rPr>
      </w:pPr>
      <w:r w:rsidRPr="00985C2D">
        <w:rPr>
          <w:rStyle w:val="fontstyle01"/>
          <w:color w:val="auto"/>
          <w:sz w:val="24"/>
          <w:szCs w:val="24"/>
        </w:rPr>
        <w:t xml:space="preserve">[2] Vũ Kim Dũng (2017). </w:t>
      </w:r>
      <w:r w:rsidRPr="00985C2D">
        <w:rPr>
          <w:rStyle w:val="fontstyle21"/>
          <w:color w:val="auto"/>
        </w:rPr>
        <w:t>Bài tập kinh tế học vi mô</w:t>
      </w:r>
      <w:r w:rsidRPr="00985C2D">
        <w:rPr>
          <w:rStyle w:val="fontstyle01"/>
          <w:color w:val="auto"/>
          <w:sz w:val="24"/>
          <w:szCs w:val="24"/>
        </w:rPr>
        <w:t>, NXB ĐH Kinh tế quốc dân.</w:t>
      </w:r>
    </w:p>
    <w:p w14:paraId="4B19F8BB" w14:textId="77777777" w:rsidR="007D2F96" w:rsidRPr="00985C2D" w:rsidRDefault="007D2F96" w:rsidP="007D2F96">
      <w:pPr>
        <w:rPr>
          <w:i/>
          <w:iCs/>
          <w:lang w:val="fr-FR"/>
        </w:rPr>
      </w:pPr>
      <w:r w:rsidRPr="00985C2D">
        <w:rPr>
          <w:b/>
          <w:lang w:val="fr-FR"/>
        </w:rPr>
        <w:t>5.2. Tài liệu tham khảo</w:t>
      </w:r>
      <w:r w:rsidRPr="00985C2D">
        <w:rPr>
          <w:lang w:val="fr-FR"/>
        </w:rPr>
        <w:t xml:space="preserve"> </w:t>
      </w:r>
      <w:r w:rsidRPr="00985C2D">
        <w:rPr>
          <w:i/>
          <w:iCs/>
          <w:lang w:val="fr-FR"/>
        </w:rPr>
        <w:t>&lt;Các tài liệu, sách tham khảo sinh viên nên đọc thêm&gt;</w:t>
      </w:r>
    </w:p>
    <w:p w14:paraId="3E68032A" w14:textId="77777777" w:rsidR="007D2F96" w:rsidRPr="00985C2D" w:rsidRDefault="007D2F96" w:rsidP="007D2F96">
      <w:pPr>
        <w:jc w:val="both"/>
        <w:rPr>
          <w:bCs/>
          <w:lang w:val="fr-FR"/>
        </w:rPr>
      </w:pPr>
      <w:r w:rsidRPr="00985C2D">
        <w:rPr>
          <w:bCs/>
          <w:lang w:val="fr-FR"/>
        </w:rPr>
        <w:t>[2]</w:t>
      </w:r>
    </w:p>
    <w:p w14:paraId="374E24F2" w14:textId="77777777" w:rsidR="007D2F96" w:rsidRPr="00985C2D" w:rsidRDefault="007D2F96" w:rsidP="007D2F96">
      <w:pPr>
        <w:jc w:val="both"/>
        <w:rPr>
          <w:bCs/>
          <w:lang w:val="fr-FR"/>
        </w:rPr>
      </w:pPr>
      <w:r w:rsidRPr="00985C2D">
        <w:rPr>
          <w:bCs/>
          <w:lang w:val="fr-FR"/>
        </w:rPr>
        <w:t>[3]</w:t>
      </w:r>
    </w:p>
    <w:p w14:paraId="4BEC24B7" w14:textId="77777777" w:rsidR="00A60119" w:rsidRPr="00985C2D" w:rsidRDefault="007D2F96" w:rsidP="00A60119">
      <w:pPr>
        <w:rPr>
          <w:iCs/>
          <w:lang w:val="fr-FR"/>
        </w:rPr>
      </w:pPr>
      <w:r w:rsidRPr="00985C2D">
        <w:rPr>
          <w:b/>
          <w:bCs/>
          <w:lang w:val="fr-FR"/>
        </w:rPr>
        <w:t xml:space="preserve">5.3. </w:t>
      </w:r>
      <w:r w:rsidR="00A60119" w:rsidRPr="00985C2D">
        <w:rPr>
          <w:b/>
        </w:rPr>
        <w:t xml:space="preserve">Các tài liệu khác: </w:t>
      </w:r>
      <w:r w:rsidR="00A60119" w:rsidRPr="00985C2D">
        <w:t xml:space="preserve">Học liệu hỗ trợ giảng dạt trực tuyến: </w:t>
      </w:r>
      <w:r w:rsidR="00A60119" w:rsidRPr="00985C2D">
        <w:rPr>
          <w:iCs/>
          <w:lang w:val="fr-FR"/>
        </w:rPr>
        <w:t>Slide bài giảng, ...</w:t>
      </w:r>
    </w:p>
    <w:p w14:paraId="3D49614A" w14:textId="77777777" w:rsidR="00DA4F1C" w:rsidRPr="00985C2D" w:rsidRDefault="00F16A98" w:rsidP="00DA4F1C">
      <w:pPr>
        <w:jc w:val="both"/>
      </w:pPr>
      <w:r w:rsidRPr="00985C2D">
        <w:rPr>
          <w:b/>
        </w:rPr>
        <w:t>5.4. Phòng học:</w:t>
      </w:r>
      <w:r w:rsidRPr="00985C2D">
        <w:t xml:space="preserve"> y</w:t>
      </w:r>
      <w:r w:rsidR="004A13AE" w:rsidRPr="00985C2D">
        <w:t xml:space="preserve">êu cầu </w:t>
      </w:r>
      <w:r w:rsidRPr="00985C2D">
        <w:t>phòng học tiêu chuẩn.</w:t>
      </w:r>
    </w:p>
    <w:p w14:paraId="4326216F" w14:textId="77777777" w:rsidR="00972925" w:rsidRPr="00985C2D" w:rsidRDefault="00F16A98" w:rsidP="00DA4F1C">
      <w:pPr>
        <w:jc w:val="both"/>
      </w:pPr>
      <w:r w:rsidRPr="00985C2D">
        <w:rPr>
          <w:b/>
        </w:rPr>
        <w:t xml:space="preserve">5.5. </w:t>
      </w:r>
      <w:r w:rsidR="00A60119" w:rsidRPr="00985C2D">
        <w:rPr>
          <w:b/>
        </w:rPr>
        <w:t>Trang thiết bị hỡ trợ giảng dạy:</w:t>
      </w:r>
      <w:r w:rsidR="00A60119" w:rsidRPr="00985C2D">
        <w:t xml:space="preserve"> </w:t>
      </w:r>
      <w:r w:rsidR="004A13AE" w:rsidRPr="00985C2D">
        <w:t>máy tính, máy chiếu, hệ thống âm thanh, trợ giảng</w:t>
      </w:r>
    </w:p>
    <w:p w14:paraId="28DD7917" w14:textId="167CA8EB" w:rsidR="00DA4F1C" w:rsidRPr="00985C2D" w:rsidRDefault="00972925" w:rsidP="00DA4F1C">
      <w:pPr>
        <w:jc w:val="both"/>
        <w:rPr>
          <w:iCs/>
        </w:rPr>
      </w:pPr>
      <w:r w:rsidRPr="00985C2D">
        <w:rPr>
          <w:b/>
        </w:rPr>
        <w:t>5.6. Thiết bị thực hành, thí nghiệm, p</w:t>
      </w:r>
      <w:r w:rsidR="00DA4F1C" w:rsidRPr="00985C2D">
        <w:rPr>
          <w:b/>
          <w:iCs/>
        </w:rPr>
        <w:t>hần mềm hoặc các p</w:t>
      </w:r>
      <w:r w:rsidRPr="00985C2D">
        <w:rPr>
          <w:b/>
          <w:iCs/>
        </w:rPr>
        <w:t>hương tiện học tập khác</w:t>
      </w:r>
      <w:r w:rsidRPr="00985C2D">
        <w:rPr>
          <w:iCs/>
        </w:rPr>
        <w:t xml:space="preserve"> (nếu cần)</w:t>
      </w:r>
    </w:p>
    <w:p w14:paraId="4768ED99" w14:textId="59CD3A29" w:rsidR="00C41CB5" w:rsidRPr="00985C2D" w:rsidRDefault="00C41CB5" w:rsidP="00DA4F1C">
      <w:pPr>
        <w:jc w:val="both"/>
        <w:rPr>
          <w:bCs/>
          <w:lang w:val="fr-FR"/>
        </w:rPr>
      </w:pPr>
      <w:r w:rsidRPr="00985C2D">
        <w:rPr>
          <w:i/>
          <w:iCs/>
        </w:rPr>
        <w:lastRenderedPageBreak/>
        <w:t>Danh mục 10 bài báo quốc tế uy tín trong 05 năm gần nhất liên quan đến học phần; Học liệu kế thừa: Các đề tài, dự án nghiên cứu của Trường Đại học Điện lực; Không gian nghiên cứu: NCS thực hiện sinh hoạt khoa học tại phòng Lab chuyên dụng của Khoa, truy cập CSDL ScienceDirect/IEEE</w:t>
      </w:r>
    </w:p>
    <w:p w14:paraId="537B320F" w14:textId="77777777" w:rsidR="00DA4F1C" w:rsidRPr="00985C2D" w:rsidRDefault="00DA4F1C" w:rsidP="00DA4F1C">
      <w:pPr>
        <w:rPr>
          <w:i/>
          <w:iCs/>
          <w:lang w:val="fr-FR"/>
        </w:rPr>
      </w:pPr>
      <w:r w:rsidRPr="00985C2D">
        <w:rPr>
          <w:iCs/>
          <w:lang w:val="fr-FR"/>
        </w:rPr>
        <w:t xml:space="preserve">Trang thiết bị cần thiết để triển khai giảng dạy các học phần thực hành, thực tập tại Trường </w:t>
      </w:r>
      <w:r w:rsidRPr="00985C2D">
        <w:rPr>
          <w:i/>
          <w:iCs/>
          <w:lang w:val="fr-FR"/>
        </w:rPr>
        <w:t>(chỉ cần liệt kê vắn tắt)</w:t>
      </w:r>
    </w:p>
    <w:p w14:paraId="383C46F6" w14:textId="77777777" w:rsidR="004A13AE" w:rsidRPr="00985C2D" w:rsidRDefault="00972925" w:rsidP="004A13AE">
      <w:r w:rsidRPr="00985C2D">
        <w:rPr>
          <w:b/>
          <w:bCs/>
        </w:rPr>
        <w:t>5.7. C</w:t>
      </w:r>
      <w:r w:rsidR="004A13AE" w:rsidRPr="00985C2D">
        <w:rPr>
          <w:b/>
          <w:bCs/>
        </w:rPr>
        <w:t>ác hoạt động ngoại khóa</w:t>
      </w:r>
      <w:r w:rsidR="004A13AE" w:rsidRPr="00985C2D">
        <w:rPr>
          <w:bCs/>
        </w:rPr>
        <w:t xml:space="preserve"> (nếu có)</w:t>
      </w:r>
    </w:p>
    <w:p w14:paraId="7B7B1937" w14:textId="6950B147" w:rsidR="007D2F96" w:rsidRPr="00985C2D" w:rsidRDefault="004D5CEE" w:rsidP="00CB6561">
      <w:pPr>
        <w:pStyle w:val="u1"/>
        <w:rPr>
          <w:i/>
        </w:rPr>
      </w:pPr>
      <w:r w:rsidRPr="00985C2D">
        <w:t>6. Nội dung chi tiết học phần</w:t>
      </w:r>
    </w:p>
    <w:tbl>
      <w:tblPr>
        <w:tblW w:w="988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3"/>
        <w:gridCol w:w="2421"/>
        <w:gridCol w:w="1382"/>
        <w:gridCol w:w="1595"/>
        <w:gridCol w:w="1603"/>
        <w:gridCol w:w="982"/>
        <w:gridCol w:w="980"/>
      </w:tblGrid>
      <w:tr w:rsidR="00CB5934" w:rsidRPr="00985C2D" w14:paraId="0EBCBD2A" w14:textId="77777777" w:rsidTr="00CB5934">
        <w:trPr>
          <w:trHeight w:val="1202"/>
          <w:tblHeader/>
        </w:trPr>
        <w:tc>
          <w:tcPr>
            <w:tcW w:w="537" w:type="dxa"/>
            <w:vAlign w:val="center"/>
          </w:tcPr>
          <w:p w14:paraId="37F6A3F2" w14:textId="77777777" w:rsidR="00E54305" w:rsidRPr="00985C2D" w:rsidRDefault="00E54305" w:rsidP="00E54305">
            <w:pPr>
              <w:jc w:val="center"/>
              <w:rPr>
                <w:b/>
              </w:rPr>
            </w:pPr>
            <w:r w:rsidRPr="00985C2D">
              <w:rPr>
                <w:b/>
              </w:rPr>
              <w:t>TT</w:t>
            </w:r>
          </w:p>
          <w:p w14:paraId="1385B622" w14:textId="392CAD82" w:rsidR="00CB5934" w:rsidRPr="00985C2D" w:rsidRDefault="00CB5934" w:rsidP="00E54305">
            <w:pPr>
              <w:jc w:val="center"/>
              <w:rPr>
                <w:b/>
              </w:rPr>
            </w:pPr>
            <w:r w:rsidRPr="00985C2D">
              <w:rPr>
                <w:b/>
              </w:rPr>
              <w:t>(Tuần)</w:t>
            </w:r>
          </w:p>
        </w:tc>
        <w:tc>
          <w:tcPr>
            <w:tcW w:w="2597" w:type="dxa"/>
            <w:vAlign w:val="center"/>
          </w:tcPr>
          <w:p w14:paraId="6CFC3AB5" w14:textId="0A456809" w:rsidR="00E54305" w:rsidRPr="00985C2D" w:rsidRDefault="00E54305" w:rsidP="00B56AD4">
            <w:pPr>
              <w:widowControl w:val="0"/>
              <w:jc w:val="center"/>
            </w:pPr>
            <w:r w:rsidRPr="00985C2D">
              <w:rPr>
                <w:rFonts w:ascii="12" w:hAnsi="12"/>
                <w:b/>
              </w:rPr>
              <w:t xml:space="preserve">Các nội dung cơ bản </w:t>
            </w:r>
          </w:p>
        </w:tc>
        <w:tc>
          <w:tcPr>
            <w:tcW w:w="1415" w:type="dxa"/>
            <w:vAlign w:val="center"/>
          </w:tcPr>
          <w:p w14:paraId="23652273" w14:textId="77777777" w:rsidR="00E54305" w:rsidRPr="00985C2D" w:rsidRDefault="00E54305" w:rsidP="0003538B">
            <w:pPr>
              <w:jc w:val="center"/>
              <w:rPr>
                <w:b/>
              </w:rPr>
            </w:pPr>
            <w:r w:rsidRPr="00985C2D">
              <w:rPr>
                <w:b/>
              </w:rPr>
              <w:t>Giờ lên lớp</w:t>
            </w:r>
          </w:p>
          <w:p w14:paraId="3A0607DF" w14:textId="3F9A6583" w:rsidR="00E54305" w:rsidRPr="00985C2D" w:rsidRDefault="00E54305" w:rsidP="0003538B">
            <w:pPr>
              <w:jc w:val="center"/>
              <w:rPr>
                <w:b/>
              </w:rPr>
            </w:pPr>
            <w:r w:rsidRPr="00985C2D">
              <w:rPr>
                <w:b/>
              </w:rPr>
              <w:t>(LT/TH)</w:t>
            </w:r>
          </w:p>
        </w:tc>
        <w:tc>
          <w:tcPr>
            <w:tcW w:w="1667" w:type="dxa"/>
            <w:vAlign w:val="center"/>
          </w:tcPr>
          <w:p w14:paraId="1468C391" w14:textId="77777777" w:rsidR="00E54305" w:rsidRPr="00985C2D" w:rsidRDefault="00E54305" w:rsidP="00E54305">
            <w:pPr>
              <w:jc w:val="center"/>
            </w:pPr>
            <w:r w:rsidRPr="00985C2D">
              <w:rPr>
                <w:b/>
                <w:bCs/>
              </w:rPr>
              <w:t>Hoạt động dạy và phương pháp</w:t>
            </w:r>
          </w:p>
        </w:tc>
        <w:tc>
          <w:tcPr>
            <w:tcW w:w="1683" w:type="dxa"/>
            <w:vAlign w:val="center"/>
          </w:tcPr>
          <w:p w14:paraId="18BEAC5D" w14:textId="77777777" w:rsidR="00E54305" w:rsidRPr="00985C2D" w:rsidRDefault="00E54305" w:rsidP="00E54305">
            <w:pPr>
              <w:jc w:val="center"/>
              <w:rPr>
                <w:b/>
                <w:bCs/>
              </w:rPr>
            </w:pPr>
            <w:r w:rsidRPr="00985C2D">
              <w:rPr>
                <w:b/>
                <w:bCs/>
              </w:rPr>
              <w:t>Hoạt động học</w:t>
            </w:r>
          </w:p>
          <w:p w14:paraId="16146342" w14:textId="77777777" w:rsidR="00B56AD4" w:rsidRPr="00985C2D" w:rsidRDefault="00B56AD4" w:rsidP="00B56AD4">
            <w:pPr>
              <w:jc w:val="center"/>
            </w:pPr>
            <w:r w:rsidRPr="00985C2D">
              <w:t>(Nhiệm vụ của</w:t>
            </w:r>
          </w:p>
          <w:p w14:paraId="12234514" w14:textId="4CA5C4D2" w:rsidR="00B56AD4" w:rsidRPr="00985C2D" w:rsidRDefault="00B56AD4" w:rsidP="00B56AD4">
            <w:pPr>
              <w:jc w:val="center"/>
            </w:pPr>
            <w:r w:rsidRPr="00985C2D">
              <w:t>Nghiên cứu sinh cần thực hiện)</w:t>
            </w:r>
          </w:p>
        </w:tc>
        <w:tc>
          <w:tcPr>
            <w:tcW w:w="995" w:type="dxa"/>
            <w:vAlign w:val="center"/>
          </w:tcPr>
          <w:p w14:paraId="6E1DDAF7" w14:textId="77777777" w:rsidR="00E54305" w:rsidRPr="00985C2D" w:rsidRDefault="00E54305" w:rsidP="00E54305">
            <w:pPr>
              <w:jc w:val="center"/>
            </w:pPr>
            <w:r w:rsidRPr="00985C2D">
              <w:rPr>
                <w:b/>
                <w:bCs/>
                <w:sz w:val="20"/>
                <w:szCs w:val="20"/>
              </w:rPr>
              <w:t>CĐR học phần (CLO)</w:t>
            </w:r>
          </w:p>
        </w:tc>
        <w:tc>
          <w:tcPr>
            <w:tcW w:w="992" w:type="dxa"/>
            <w:vAlign w:val="center"/>
          </w:tcPr>
          <w:p w14:paraId="0A66399C" w14:textId="77777777" w:rsidR="00E54305" w:rsidRPr="00985C2D" w:rsidRDefault="00E54305" w:rsidP="00E54305">
            <w:pPr>
              <w:jc w:val="center"/>
              <w:rPr>
                <w:b/>
                <w:bCs/>
                <w:sz w:val="20"/>
                <w:szCs w:val="20"/>
              </w:rPr>
            </w:pPr>
            <w:r w:rsidRPr="00985C2D">
              <w:rPr>
                <w:b/>
                <w:bCs/>
              </w:rPr>
              <w:t>Bài đánh giá</w:t>
            </w:r>
          </w:p>
        </w:tc>
      </w:tr>
      <w:tr w:rsidR="00CB5934" w:rsidRPr="00985C2D" w14:paraId="4261D0A5" w14:textId="77777777" w:rsidTr="00CB5934">
        <w:trPr>
          <w:trHeight w:val="375"/>
        </w:trPr>
        <w:tc>
          <w:tcPr>
            <w:tcW w:w="537" w:type="dxa"/>
          </w:tcPr>
          <w:p w14:paraId="79B19D2A" w14:textId="77777777" w:rsidR="00271C23" w:rsidRPr="00985C2D" w:rsidRDefault="00271C23" w:rsidP="00271C23"/>
        </w:tc>
        <w:tc>
          <w:tcPr>
            <w:tcW w:w="2597" w:type="dxa"/>
            <w:vAlign w:val="center"/>
          </w:tcPr>
          <w:p w14:paraId="5EC3C472" w14:textId="3DDA2F94" w:rsidR="00271C23" w:rsidRPr="00985C2D" w:rsidRDefault="00271C23" w:rsidP="00271C23">
            <w:pPr>
              <w:rPr>
                <w:i/>
                <w:iCs/>
              </w:rPr>
            </w:pPr>
            <w:r w:rsidRPr="00985C2D">
              <w:rPr>
                <w:b/>
                <w:sz w:val="22"/>
              </w:rPr>
              <w:t>Lý thuyết</w:t>
            </w:r>
          </w:p>
        </w:tc>
        <w:tc>
          <w:tcPr>
            <w:tcW w:w="1415" w:type="dxa"/>
          </w:tcPr>
          <w:p w14:paraId="17542B33" w14:textId="41AB0F56" w:rsidR="00271C23" w:rsidRPr="00985C2D" w:rsidRDefault="00FF0C51" w:rsidP="00FF0C51">
            <w:pPr>
              <w:rPr>
                <w:i/>
                <w:iCs/>
              </w:rPr>
            </w:pPr>
            <w:r w:rsidRPr="00985C2D">
              <w:t>(5/0</w:t>
            </w:r>
            <w:r w:rsidR="00271C23" w:rsidRPr="00985C2D">
              <w:t>)</w:t>
            </w:r>
          </w:p>
        </w:tc>
        <w:tc>
          <w:tcPr>
            <w:tcW w:w="1667" w:type="dxa"/>
            <w:vAlign w:val="center"/>
          </w:tcPr>
          <w:p w14:paraId="1309F894" w14:textId="77777777" w:rsidR="00271C23" w:rsidRPr="00985C2D" w:rsidRDefault="00271C23" w:rsidP="00271C23">
            <w:r w:rsidRPr="00985C2D">
              <w:t xml:space="preserve">- Giảng lý thuyết kết hợp ví dụ thực tế </w:t>
            </w:r>
          </w:p>
          <w:p w14:paraId="00921053" w14:textId="77777777" w:rsidR="00271C23" w:rsidRPr="00985C2D" w:rsidRDefault="00271C23" w:rsidP="00271C23">
            <w:pPr>
              <w:rPr>
                <w:i/>
                <w:iCs/>
              </w:rPr>
            </w:pPr>
            <w:r w:rsidRPr="00985C2D">
              <w:t>- Đặt câu hỏi gợi mở</w:t>
            </w:r>
          </w:p>
        </w:tc>
        <w:tc>
          <w:tcPr>
            <w:tcW w:w="1683" w:type="dxa"/>
            <w:vAlign w:val="center"/>
          </w:tcPr>
          <w:p w14:paraId="7E88E95C" w14:textId="77777777" w:rsidR="00271C23" w:rsidRPr="00985C2D" w:rsidRDefault="00271C23" w:rsidP="00271C23">
            <w:r w:rsidRPr="00985C2D">
              <w:t>- Ghi chép</w:t>
            </w:r>
          </w:p>
          <w:p w14:paraId="698E630E" w14:textId="77777777" w:rsidR="005942A3" w:rsidRPr="00985C2D" w:rsidRDefault="00271C23" w:rsidP="005942A3">
            <w:r w:rsidRPr="00985C2D">
              <w:t>- Thảo luận</w:t>
            </w:r>
          </w:p>
          <w:p w14:paraId="31AA13E1" w14:textId="6E9BC982" w:rsidR="00271C23" w:rsidRPr="00985C2D" w:rsidRDefault="00271C23" w:rsidP="005942A3">
            <w:r w:rsidRPr="00985C2D">
              <w:t>Đọc tài liệu A (trang 10-30)</w:t>
            </w:r>
          </w:p>
          <w:p w14:paraId="1D57D7A4" w14:textId="3B0AB583" w:rsidR="00271C23" w:rsidRPr="00985C2D" w:rsidRDefault="00271C23" w:rsidP="005942A3">
            <w:pPr>
              <w:rPr>
                <w:i/>
                <w:iCs/>
              </w:rPr>
            </w:pPr>
            <w:r w:rsidRPr="00985C2D">
              <w:t xml:space="preserve">- </w:t>
            </w:r>
            <w:r w:rsidR="005942A3" w:rsidRPr="00985C2D">
              <w:t>Phân tích, bình luận</w:t>
            </w:r>
          </w:p>
        </w:tc>
        <w:tc>
          <w:tcPr>
            <w:tcW w:w="995" w:type="dxa"/>
            <w:vMerge w:val="restart"/>
            <w:vAlign w:val="center"/>
          </w:tcPr>
          <w:p w14:paraId="4DF87E4D" w14:textId="77777777" w:rsidR="00271C23" w:rsidRPr="00985C2D" w:rsidRDefault="00271C23" w:rsidP="00271C23">
            <w:pPr>
              <w:jc w:val="center"/>
              <w:rPr>
                <w:i/>
              </w:rPr>
            </w:pPr>
            <w:r w:rsidRPr="00985C2D">
              <w:t>CLO1</w:t>
            </w:r>
          </w:p>
        </w:tc>
        <w:tc>
          <w:tcPr>
            <w:tcW w:w="992" w:type="dxa"/>
            <w:vAlign w:val="center"/>
          </w:tcPr>
          <w:p w14:paraId="51123400" w14:textId="77777777" w:rsidR="00271C23" w:rsidRPr="00985C2D" w:rsidRDefault="00271C23" w:rsidP="00271C23">
            <w:pPr>
              <w:jc w:val="center"/>
            </w:pPr>
            <w:r w:rsidRPr="00985C2D">
              <w:t>KTGK</w:t>
            </w:r>
          </w:p>
        </w:tc>
      </w:tr>
      <w:tr w:rsidR="00CB5934" w:rsidRPr="00985C2D" w14:paraId="5851ED3E" w14:textId="77777777" w:rsidTr="00CB5934">
        <w:trPr>
          <w:trHeight w:val="375"/>
        </w:trPr>
        <w:tc>
          <w:tcPr>
            <w:tcW w:w="537" w:type="dxa"/>
          </w:tcPr>
          <w:p w14:paraId="76A0F94C" w14:textId="77777777" w:rsidR="005942A3" w:rsidRPr="00985C2D" w:rsidRDefault="005942A3" w:rsidP="005942A3"/>
        </w:tc>
        <w:tc>
          <w:tcPr>
            <w:tcW w:w="2597" w:type="dxa"/>
          </w:tcPr>
          <w:p w14:paraId="1888D272" w14:textId="76602697" w:rsidR="005942A3" w:rsidRPr="00985C2D" w:rsidRDefault="005942A3" w:rsidP="005942A3">
            <w:pPr>
              <w:rPr>
                <w:i/>
                <w:iCs/>
              </w:rPr>
            </w:pPr>
            <w:r w:rsidRPr="00985C2D">
              <w:rPr>
                <w:iCs/>
              </w:rPr>
              <w:t>Chuyên đề/ Chủ đề/ Vấn đề 1</w:t>
            </w:r>
          </w:p>
        </w:tc>
        <w:tc>
          <w:tcPr>
            <w:tcW w:w="1415" w:type="dxa"/>
          </w:tcPr>
          <w:p w14:paraId="53FE2060" w14:textId="77777777" w:rsidR="005942A3" w:rsidRPr="00985C2D" w:rsidRDefault="005942A3" w:rsidP="005942A3"/>
        </w:tc>
        <w:tc>
          <w:tcPr>
            <w:tcW w:w="1667" w:type="dxa"/>
            <w:vAlign w:val="center"/>
          </w:tcPr>
          <w:p w14:paraId="572CEF38" w14:textId="08E0E98D" w:rsidR="005942A3" w:rsidRPr="00985C2D" w:rsidRDefault="005942A3" w:rsidP="005942A3">
            <w:r w:rsidRPr="00985C2D">
              <w:t>- Giảng + minh họa sơ đồ - Giải mẫu</w:t>
            </w:r>
          </w:p>
        </w:tc>
        <w:tc>
          <w:tcPr>
            <w:tcW w:w="1683" w:type="dxa"/>
            <w:vAlign w:val="center"/>
          </w:tcPr>
          <w:p w14:paraId="71E22A35" w14:textId="281FCB76" w:rsidR="005942A3" w:rsidRPr="00985C2D" w:rsidRDefault="005942A3" w:rsidP="005942A3">
            <w:r w:rsidRPr="00985C2D">
              <w:rPr>
                <w:iCs/>
              </w:rPr>
              <w:t>Nghiên cứu tài liệu</w:t>
            </w:r>
          </w:p>
        </w:tc>
        <w:tc>
          <w:tcPr>
            <w:tcW w:w="995" w:type="dxa"/>
            <w:vMerge/>
            <w:vAlign w:val="center"/>
          </w:tcPr>
          <w:p w14:paraId="0C7A1E8E" w14:textId="77777777" w:rsidR="005942A3" w:rsidRPr="00985C2D" w:rsidRDefault="005942A3" w:rsidP="005942A3">
            <w:pPr>
              <w:jc w:val="center"/>
            </w:pPr>
          </w:p>
        </w:tc>
        <w:tc>
          <w:tcPr>
            <w:tcW w:w="992" w:type="dxa"/>
            <w:vAlign w:val="center"/>
          </w:tcPr>
          <w:p w14:paraId="43F2E542" w14:textId="77777777" w:rsidR="005942A3" w:rsidRPr="00985C2D" w:rsidRDefault="005942A3" w:rsidP="005942A3">
            <w:pPr>
              <w:jc w:val="center"/>
            </w:pPr>
          </w:p>
        </w:tc>
      </w:tr>
      <w:tr w:rsidR="00CB5934" w:rsidRPr="00985C2D" w14:paraId="3BFC45B5" w14:textId="77777777" w:rsidTr="00CB5934">
        <w:trPr>
          <w:trHeight w:val="315"/>
        </w:trPr>
        <w:tc>
          <w:tcPr>
            <w:tcW w:w="537" w:type="dxa"/>
          </w:tcPr>
          <w:p w14:paraId="3D8E3251" w14:textId="77777777" w:rsidR="005942A3" w:rsidRPr="00985C2D" w:rsidRDefault="005942A3" w:rsidP="005942A3"/>
        </w:tc>
        <w:tc>
          <w:tcPr>
            <w:tcW w:w="2597" w:type="dxa"/>
            <w:vAlign w:val="center"/>
          </w:tcPr>
          <w:p w14:paraId="34A83291" w14:textId="35675F8B" w:rsidR="005942A3" w:rsidRPr="00985C2D" w:rsidRDefault="005942A3" w:rsidP="005942A3">
            <w:pPr>
              <w:rPr>
                <w:i/>
                <w:iCs/>
              </w:rPr>
            </w:pPr>
            <w:r w:rsidRPr="00985C2D">
              <w:rPr>
                <w:b/>
                <w:sz w:val="22"/>
              </w:rPr>
              <w:t>Thực hành</w:t>
            </w:r>
          </w:p>
        </w:tc>
        <w:tc>
          <w:tcPr>
            <w:tcW w:w="1415" w:type="dxa"/>
          </w:tcPr>
          <w:p w14:paraId="33A8A916" w14:textId="28588008" w:rsidR="005942A3" w:rsidRPr="00985C2D" w:rsidRDefault="005942A3" w:rsidP="00FF0C51">
            <w:pPr>
              <w:rPr>
                <w:i/>
                <w:iCs/>
              </w:rPr>
            </w:pPr>
            <w:r w:rsidRPr="00985C2D">
              <w:t>(</w:t>
            </w:r>
            <w:r w:rsidR="00FF0C51" w:rsidRPr="00985C2D">
              <w:t>1</w:t>
            </w:r>
            <w:r w:rsidRPr="00985C2D">
              <w:t>/4)</w:t>
            </w:r>
          </w:p>
        </w:tc>
        <w:tc>
          <w:tcPr>
            <w:tcW w:w="1667" w:type="dxa"/>
            <w:vAlign w:val="center"/>
          </w:tcPr>
          <w:p w14:paraId="052D1414" w14:textId="77777777" w:rsidR="005942A3" w:rsidRPr="00985C2D" w:rsidRDefault="005942A3" w:rsidP="005942A3">
            <w:r w:rsidRPr="00985C2D">
              <w:t xml:space="preserve">- Giảng + bài tập </w:t>
            </w:r>
          </w:p>
          <w:p w14:paraId="686B849C" w14:textId="2D67E5E2" w:rsidR="005942A3" w:rsidRPr="00985C2D" w:rsidRDefault="005942A3" w:rsidP="005942A3">
            <w:pPr>
              <w:rPr>
                <w:i/>
                <w:iCs/>
              </w:rPr>
            </w:pPr>
            <w:r w:rsidRPr="00985C2D">
              <w:t>- Phân tích tình huống</w:t>
            </w:r>
          </w:p>
        </w:tc>
        <w:tc>
          <w:tcPr>
            <w:tcW w:w="1683" w:type="dxa"/>
            <w:vAlign w:val="center"/>
          </w:tcPr>
          <w:p w14:paraId="7FCB49C8" w14:textId="77777777" w:rsidR="005942A3" w:rsidRPr="00985C2D" w:rsidRDefault="005942A3" w:rsidP="005942A3">
            <w:pPr>
              <w:rPr>
                <w:i/>
                <w:iCs/>
              </w:rPr>
            </w:pPr>
            <w:r w:rsidRPr="00985C2D">
              <w:t>- Làm bài tập ngắn</w:t>
            </w:r>
          </w:p>
        </w:tc>
        <w:tc>
          <w:tcPr>
            <w:tcW w:w="995" w:type="dxa"/>
            <w:vMerge/>
            <w:vAlign w:val="center"/>
          </w:tcPr>
          <w:p w14:paraId="34DA7A30" w14:textId="77777777" w:rsidR="005942A3" w:rsidRPr="00985C2D" w:rsidRDefault="005942A3" w:rsidP="005942A3"/>
        </w:tc>
        <w:tc>
          <w:tcPr>
            <w:tcW w:w="992" w:type="dxa"/>
            <w:vAlign w:val="center"/>
          </w:tcPr>
          <w:p w14:paraId="3C8E5915" w14:textId="77777777" w:rsidR="005942A3" w:rsidRPr="00985C2D" w:rsidRDefault="005942A3" w:rsidP="005942A3">
            <w:r w:rsidRPr="00985C2D">
              <w:t>KTGK</w:t>
            </w:r>
          </w:p>
        </w:tc>
      </w:tr>
      <w:tr w:rsidR="00CB5934" w:rsidRPr="00985C2D" w14:paraId="2D05AEA0" w14:textId="77777777" w:rsidTr="00CB5934">
        <w:trPr>
          <w:trHeight w:val="315"/>
        </w:trPr>
        <w:tc>
          <w:tcPr>
            <w:tcW w:w="537" w:type="dxa"/>
          </w:tcPr>
          <w:p w14:paraId="2FEE83B9" w14:textId="77777777" w:rsidR="005942A3" w:rsidRPr="00985C2D" w:rsidRDefault="005942A3" w:rsidP="005942A3"/>
        </w:tc>
        <w:tc>
          <w:tcPr>
            <w:tcW w:w="2597" w:type="dxa"/>
            <w:vAlign w:val="center"/>
          </w:tcPr>
          <w:p w14:paraId="62EEF3CD" w14:textId="13E22458" w:rsidR="005942A3" w:rsidRPr="00985C2D" w:rsidRDefault="005942A3" w:rsidP="005942A3"/>
        </w:tc>
        <w:tc>
          <w:tcPr>
            <w:tcW w:w="1415" w:type="dxa"/>
          </w:tcPr>
          <w:p w14:paraId="040BEF6B" w14:textId="684430BD" w:rsidR="005942A3" w:rsidRPr="00985C2D" w:rsidRDefault="005942A3" w:rsidP="005942A3"/>
        </w:tc>
        <w:tc>
          <w:tcPr>
            <w:tcW w:w="1667" w:type="dxa"/>
            <w:vAlign w:val="center"/>
          </w:tcPr>
          <w:p w14:paraId="08664270" w14:textId="00340F86" w:rsidR="005942A3" w:rsidRPr="00985C2D" w:rsidRDefault="005942A3" w:rsidP="005942A3"/>
        </w:tc>
        <w:tc>
          <w:tcPr>
            <w:tcW w:w="1683" w:type="dxa"/>
            <w:vAlign w:val="center"/>
          </w:tcPr>
          <w:p w14:paraId="560F65FA" w14:textId="20E15985" w:rsidR="005942A3" w:rsidRPr="00985C2D" w:rsidRDefault="005942A3" w:rsidP="005942A3"/>
        </w:tc>
        <w:tc>
          <w:tcPr>
            <w:tcW w:w="995" w:type="dxa"/>
            <w:vMerge w:val="restart"/>
            <w:vAlign w:val="center"/>
          </w:tcPr>
          <w:p w14:paraId="27C816DE" w14:textId="77777777" w:rsidR="005942A3" w:rsidRPr="00985C2D" w:rsidRDefault="005942A3" w:rsidP="005942A3">
            <w:pPr>
              <w:rPr>
                <w:i/>
              </w:rPr>
            </w:pPr>
            <w:r w:rsidRPr="00985C2D">
              <w:t>CLO1, CLO2</w:t>
            </w:r>
          </w:p>
        </w:tc>
        <w:tc>
          <w:tcPr>
            <w:tcW w:w="992" w:type="dxa"/>
            <w:vAlign w:val="center"/>
          </w:tcPr>
          <w:p w14:paraId="4221FD78" w14:textId="79CADCB5" w:rsidR="005942A3" w:rsidRPr="00985C2D" w:rsidRDefault="005942A3" w:rsidP="005942A3"/>
        </w:tc>
      </w:tr>
      <w:tr w:rsidR="00CB5934" w:rsidRPr="00985C2D" w14:paraId="285AC8E5" w14:textId="77777777" w:rsidTr="00CB5934">
        <w:trPr>
          <w:trHeight w:val="315"/>
        </w:trPr>
        <w:tc>
          <w:tcPr>
            <w:tcW w:w="537" w:type="dxa"/>
          </w:tcPr>
          <w:p w14:paraId="4E08F549" w14:textId="77777777" w:rsidR="005942A3" w:rsidRPr="00985C2D" w:rsidRDefault="005942A3" w:rsidP="005942A3"/>
        </w:tc>
        <w:tc>
          <w:tcPr>
            <w:tcW w:w="2597" w:type="dxa"/>
          </w:tcPr>
          <w:p w14:paraId="48B6BE19" w14:textId="77777777" w:rsidR="005942A3" w:rsidRPr="00985C2D" w:rsidRDefault="005942A3" w:rsidP="005942A3">
            <w:r w:rsidRPr="00985C2D">
              <w:rPr>
                <w:b/>
                <w:bCs/>
              </w:rPr>
              <w:t xml:space="preserve">Ôn tập + </w:t>
            </w:r>
            <w:r w:rsidRPr="00985C2D">
              <w:rPr>
                <w:lang w:val="vi-VN"/>
              </w:rPr>
              <w:t>Kiểm tra (nếu có)</w:t>
            </w:r>
          </w:p>
        </w:tc>
        <w:tc>
          <w:tcPr>
            <w:tcW w:w="1415" w:type="dxa"/>
          </w:tcPr>
          <w:p w14:paraId="25A790FC" w14:textId="0769FE5F" w:rsidR="005942A3" w:rsidRPr="00985C2D" w:rsidRDefault="005942A3" w:rsidP="005942A3"/>
        </w:tc>
        <w:tc>
          <w:tcPr>
            <w:tcW w:w="1667" w:type="dxa"/>
            <w:vAlign w:val="center"/>
          </w:tcPr>
          <w:p w14:paraId="2871ED76" w14:textId="1DB016DE" w:rsidR="005942A3" w:rsidRPr="00985C2D" w:rsidRDefault="005942A3" w:rsidP="005942A3"/>
        </w:tc>
        <w:tc>
          <w:tcPr>
            <w:tcW w:w="1683" w:type="dxa"/>
            <w:vAlign w:val="center"/>
          </w:tcPr>
          <w:p w14:paraId="35AFA082" w14:textId="1B0EB12F" w:rsidR="005942A3" w:rsidRPr="00985C2D" w:rsidRDefault="005942A3" w:rsidP="005942A3"/>
        </w:tc>
        <w:tc>
          <w:tcPr>
            <w:tcW w:w="995" w:type="dxa"/>
            <w:vMerge/>
            <w:noWrap/>
            <w:vAlign w:val="bottom"/>
          </w:tcPr>
          <w:p w14:paraId="2DAD707F" w14:textId="77777777" w:rsidR="005942A3" w:rsidRPr="00985C2D" w:rsidRDefault="005942A3" w:rsidP="005942A3"/>
        </w:tc>
        <w:tc>
          <w:tcPr>
            <w:tcW w:w="992" w:type="dxa"/>
            <w:vAlign w:val="center"/>
          </w:tcPr>
          <w:p w14:paraId="71C186BC" w14:textId="7681FD44" w:rsidR="005942A3" w:rsidRPr="00985C2D" w:rsidRDefault="005942A3" w:rsidP="005942A3"/>
        </w:tc>
      </w:tr>
      <w:tr w:rsidR="00CB5934" w:rsidRPr="00985C2D" w14:paraId="10C8FC41" w14:textId="77777777" w:rsidTr="00CB5934">
        <w:trPr>
          <w:trHeight w:val="375"/>
        </w:trPr>
        <w:tc>
          <w:tcPr>
            <w:tcW w:w="537" w:type="dxa"/>
          </w:tcPr>
          <w:p w14:paraId="3DD9B090" w14:textId="77777777" w:rsidR="005942A3" w:rsidRPr="00985C2D" w:rsidRDefault="005942A3" w:rsidP="005942A3"/>
        </w:tc>
        <w:tc>
          <w:tcPr>
            <w:tcW w:w="2597" w:type="dxa"/>
          </w:tcPr>
          <w:p w14:paraId="63576711" w14:textId="77777777" w:rsidR="005942A3" w:rsidRPr="00985C2D" w:rsidRDefault="005942A3" w:rsidP="005942A3">
            <w:pPr>
              <w:rPr>
                <w:i/>
                <w:iCs/>
              </w:rPr>
            </w:pPr>
            <w:r w:rsidRPr="00985C2D">
              <w:t>Chương 2: …</w:t>
            </w:r>
          </w:p>
        </w:tc>
        <w:tc>
          <w:tcPr>
            <w:tcW w:w="1415" w:type="dxa"/>
          </w:tcPr>
          <w:p w14:paraId="2B19E074" w14:textId="0AB28088" w:rsidR="005942A3" w:rsidRPr="00985C2D" w:rsidRDefault="005942A3" w:rsidP="005942A3">
            <w:pPr>
              <w:rPr>
                <w:i/>
                <w:iCs/>
              </w:rPr>
            </w:pPr>
          </w:p>
        </w:tc>
        <w:tc>
          <w:tcPr>
            <w:tcW w:w="1667" w:type="dxa"/>
            <w:vAlign w:val="center"/>
          </w:tcPr>
          <w:p w14:paraId="1AC47D7D" w14:textId="06DDEBFA" w:rsidR="005942A3" w:rsidRPr="00985C2D" w:rsidRDefault="005942A3" w:rsidP="005942A3">
            <w:pPr>
              <w:rPr>
                <w:i/>
                <w:iCs/>
              </w:rPr>
            </w:pPr>
          </w:p>
        </w:tc>
        <w:tc>
          <w:tcPr>
            <w:tcW w:w="1683" w:type="dxa"/>
            <w:vAlign w:val="center"/>
          </w:tcPr>
          <w:p w14:paraId="7F0ED27D" w14:textId="08502D13" w:rsidR="005942A3" w:rsidRPr="00985C2D" w:rsidRDefault="005942A3" w:rsidP="005942A3">
            <w:pPr>
              <w:rPr>
                <w:i/>
                <w:iCs/>
              </w:rPr>
            </w:pPr>
          </w:p>
        </w:tc>
        <w:tc>
          <w:tcPr>
            <w:tcW w:w="995" w:type="dxa"/>
            <w:vMerge/>
          </w:tcPr>
          <w:p w14:paraId="76ADFA72" w14:textId="77777777" w:rsidR="005942A3" w:rsidRPr="00985C2D" w:rsidRDefault="005942A3" w:rsidP="005942A3">
            <w:pPr>
              <w:jc w:val="center"/>
            </w:pPr>
          </w:p>
        </w:tc>
        <w:tc>
          <w:tcPr>
            <w:tcW w:w="992" w:type="dxa"/>
            <w:vAlign w:val="center"/>
          </w:tcPr>
          <w:p w14:paraId="0B6DDD21" w14:textId="73DE2119" w:rsidR="005942A3" w:rsidRPr="00985C2D" w:rsidRDefault="005942A3" w:rsidP="005942A3">
            <w:pPr>
              <w:jc w:val="center"/>
            </w:pPr>
          </w:p>
        </w:tc>
      </w:tr>
      <w:tr w:rsidR="00CB5934" w:rsidRPr="00985C2D" w14:paraId="58C15010" w14:textId="77777777" w:rsidTr="00CB5934">
        <w:trPr>
          <w:trHeight w:val="315"/>
        </w:trPr>
        <w:tc>
          <w:tcPr>
            <w:tcW w:w="537" w:type="dxa"/>
          </w:tcPr>
          <w:p w14:paraId="0982051C" w14:textId="77777777" w:rsidR="005942A3" w:rsidRPr="00985C2D" w:rsidRDefault="005942A3" w:rsidP="005942A3"/>
        </w:tc>
        <w:tc>
          <w:tcPr>
            <w:tcW w:w="2597" w:type="dxa"/>
          </w:tcPr>
          <w:p w14:paraId="5C0ABF30" w14:textId="77777777" w:rsidR="005942A3" w:rsidRPr="00985C2D" w:rsidRDefault="005942A3" w:rsidP="005942A3">
            <w:pPr>
              <w:rPr>
                <w:i/>
                <w:iCs/>
              </w:rPr>
            </w:pPr>
            <w:r w:rsidRPr="00985C2D">
              <w:t>1.1…</w:t>
            </w:r>
          </w:p>
        </w:tc>
        <w:tc>
          <w:tcPr>
            <w:tcW w:w="1415" w:type="dxa"/>
          </w:tcPr>
          <w:p w14:paraId="2355813C" w14:textId="3EB0A25C" w:rsidR="005942A3" w:rsidRPr="00985C2D" w:rsidRDefault="005942A3" w:rsidP="005942A3">
            <w:pPr>
              <w:rPr>
                <w:i/>
                <w:iCs/>
              </w:rPr>
            </w:pPr>
          </w:p>
        </w:tc>
        <w:tc>
          <w:tcPr>
            <w:tcW w:w="1667" w:type="dxa"/>
            <w:vAlign w:val="center"/>
          </w:tcPr>
          <w:p w14:paraId="224BAABF" w14:textId="10E51057" w:rsidR="005942A3" w:rsidRPr="00985C2D" w:rsidRDefault="005942A3" w:rsidP="005942A3">
            <w:pPr>
              <w:rPr>
                <w:i/>
                <w:iCs/>
              </w:rPr>
            </w:pPr>
          </w:p>
        </w:tc>
        <w:tc>
          <w:tcPr>
            <w:tcW w:w="1683" w:type="dxa"/>
            <w:vAlign w:val="center"/>
          </w:tcPr>
          <w:p w14:paraId="4BE233F5" w14:textId="7CF9A969" w:rsidR="005942A3" w:rsidRPr="00985C2D" w:rsidRDefault="005942A3" w:rsidP="005942A3">
            <w:pPr>
              <w:rPr>
                <w:i/>
                <w:iCs/>
              </w:rPr>
            </w:pPr>
          </w:p>
        </w:tc>
        <w:tc>
          <w:tcPr>
            <w:tcW w:w="995" w:type="dxa"/>
            <w:vMerge/>
            <w:vAlign w:val="center"/>
          </w:tcPr>
          <w:p w14:paraId="3FF01E49" w14:textId="77777777" w:rsidR="005942A3" w:rsidRPr="00985C2D" w:rsidRDefault="005942A3" w:rsidP="005942A3"/>
        </w:tc>
        <w:tc>
          <w:tcPr>
            <w:tcW w:w="992" w:type="dxa"/>
            <w:vAlign w:val="center"/>
          </w:tcPr>
          <w:p w14:paraId="79C6C004" w14:textId="2BA89E9D" w:rsidR="005942A3" w:rsidRPr="00985C2D" w:rsidRDefault="005942A3" w:rsidP="005942A3"/>
        </w:tc>
      </w:tr>
      <w:tr w:rsidR="00CB5934" w:rsidRPr="00985C2D" w14:paraId="03546DA1" w14:textId="77777777" w:rsidTr="00CB5934">
        <w:trPr>
          <w:trHeight w:val="315"/>
        </w:trPr>
        <w:tc>
          <w:tcPr>
            <w:tcW w:w="537" w:type="dxa"/>
          </w:tcPr>
          <w:p w14:paraId="0B296456" w14:textId="77777777" w:rsidR="005942A3" w:rsidRPr="00985C2D" w:rsidRDefault="005942A3" w:rsidP="005942A3"/>
        </w:tc>
        <w:tc>
          <w:tcPr>
            <w:tcW w:w="2597" w:type="dxa"/>
          </w:tcPr>
          <w:p w14:paraId="4DFAE7A5" w14:textId="77777777" w:rsidR="005942A3" w:rsidRPr="00985C2D" w:rsidRDefault="005942A3" w:rsidP="005942A3">
            <w:r w:rsidRPr="00985C2D">
              <w:t>1.2…</w:t>
            </w:r>
          </w:p>
        </w:tc>
        <w:tc>
          <w:tcPr>
            <w:tcW w:w="1415" w:type="dxa"/>
          </w:tcPr>
          <w:p w14:paraId="2D958BD2" w14:textId="77777777" w:rsidR="005942A3" w:rsidRPr="00985C2D" w:rsidRDefault="005942A3" w:rsidP="005942A3"/>
        </w:tc>
        <w:tc>
          <w:tcPr>
            <w:tcW w:w="1667" w:type="dxa"/>
            <w:vAlign w:val="center"/>
          </w:tcPr>
          <w:p w14:paraId="5D21B9D3" w14:textId="68644C4F" w:rsidR="005942A3" w:rsidRPr="00985C2D" w:rsidRDefault="005942A3" w:rsidP="005942A3"/>
        </w:tc>
        <w:tc>
          <w:tcPr>
            <w:tcW w:w="1683" w:type="dxa"/>
            <w:vAlign w:val="center"/>
          </w:tcPr>
          <w:p w14:paraId="71E2B8E1" w14:textId="19518B93" w:rsidR="005942A3" w:rsidRPr="00985C2D" w:rsidRDefault="005942A3" w:rsidP="005942A3"/>
        </w:tc>
        <w:tc>
          <w:tcPr>
            <w:tcW w:w="995" w:type="dxa"/>
            <w:vMerge/>
            <w:vAlign w:val="center"/>
          </w:tcPr>
          <w:p w14:paraId="21DB78CA" w14:textId="77777777" w:rsidR="005942A3" w:rsidRPr="00985C2D" w:rsidRDefault="005942A3" w:rsidP="005942A3"/>
        </w:tc>
        <w:tc>
          <w:tcPr>
            <w:tcW w:w="992" w:type="dxa"/>
            <w:vAlign w:val="center"/>
          </w:tcPr>
          <w:p w14:paraId="7BB5AA55" w14:textId="77777777" w:rsidR="005942A3" w:rsidRPr="00985C2D" w:rsidRDefault="005942A3" w:rsidP="005942A3">
            <w:r w:rsidRPr="00985C2D">
              <w:t>KTGK</w:t>
            </w:r>
          </w:p>
        </w:tc>
      </w:tr>
      <w:tr w:rsidR="00CB5934" w:rsidRPr="00985C2D" w14:paraId="69D81F69" w14:textId="77777777" w:rsidTr="00CB5934">
        <w:trPr>
          <w:trHeight w:val="375"/>
        </w:trPr>
        <w:tc>
          <w:tcPr>
            <w:tcW w:w="537" w:type="dxa"/>
          </w:tcPr>
          <w:p w14:paraId="58FE5895" w14:textId="77777777" w:rsidR="005942A3" w:rsidRPr="00985C2D" w:rsidRDefault="005942A3" w:rsidP="005942A3"/>
        </w:tc>
        <w:tc>
          <w:tcPr>
            <w:tcW w:w="2597" w:type="dxa"/>
            <w:vAlign w:val="center"/>
          </w:tcPr>
          <w:p w14:paraId="3E389592" w14:textId="4DFB733F" w:rsidR="005942A3" w:rsidRPr="00985C2D" w:rsidRDefault="005942A3" w:rsidP="005942A3">
            <w:pPr>
              <w:rPr>
                <w:i/>
                <w:iCs/>
              </w:rPr>
            </w:pPr>
          </w:p>
        </w:tc>
        <w:tc>
          <w:tcPr>
            <w:tcW w:w="1415" w:type="dxa"/>
          </w:tcPr>
          <w:p w14:paraId="1BCECD6C" w14:textId="77777777" w:rsidR="005942A3" w:rsidRPr="00985C2D" w:rsidRDefault="005942A3" w:rsidP="005942A3">
            <w:pPr>
              <w:rPr>
                <w:i/>
                <w:iCs/>
              </w:rPr>
            </w:pPr>
            <w:r w:rsidRPr="00985C2D">
              <w:t>(1/2/4/0)</w:t>
            </w:r>
          </w:p>
        </w:tc>
        <w:tc>
          <w:tcPr>
            <w:tcW w:w="1667" w:type="dxa"/>
            <w:vAlign w:val="center"/>
          </w:tcPr>
          <w:p w14:paraId="67AB5CD5" w14:textId="77777777" w:rsidR="005942A3" w:rsidRPr="00985C2D" w:rsidRDefault="005942A3" w:rsidP="005942A3">
            <w:pPr>
              <w:rPr>
                <w:i/>
                <w:iCs/>
              </w:rPr>
            </w:pPr>
            <w:r w:rsidRPr="00985C2D">
              <w:t>- Hướng dẫn case study</w:t>
            </w:r>
          </w:p>
        </w:tc>
        <w:tc>
          <w:tcPr>
            <w:tcW w:w="1683" w:type="dxa"/>
            <w:vAlign w:val="center"/>
          </w:tcPr>
          <w:p w14:paraId="341544DA" w14:textId="77777777" w:rsidR="005942A3" w:rsidRPr="00985C2D" w:rsidRDefault="005942A3" w:rsidP="00FF0C51">
            <w:r w:rsidRPr="00985C2D">
              <w:t>- Làm bài tổng hợp</w:t>
            </w:r>
          </w:p>
          <w:p w14:paraId="0D8B8263" w14:textId="77777777" w:rsidR="00FF0C51" w:rsidRPr="00985C2D" w:rsidRDefault="005942A3" w:rsidP="00FF0C51">
            <w:pPr>
              <w:pStyle w:val="ThngthngWeb"/>
              <w:spacing w:before="0" w:beforeAutospacing="0" w:after="0" w:afterAutospacing="0"/>
            </w:pPr>
            <w:r w:rsidRPr="00985C2D">
              <w:t>- Chuẩn bị bài thuyết trình nhóm 1</w:t>
            </w:r>
          </w:p>
          <w:p w14:paraId="0CA6E933" w14:textId="71A488CB" w:rsidR="005942A3" w:rsidRPr="00985C2D" w:rsidRDefault="00FF0C51" w:rsidP="00FF0C51">
            <w:pPr>
              <w:pStyle w:val="ThngthngWeb"/>
              <w:spacing w:before="0" w:beforeAutospacing="0" w:after="0" w:afterAutospacing="0"/>
            </w:pPr>
            <w:r w:rsidRPr="00985C2D">
              <w:t>- Viết báo cáo tóm tắt nội dung</w:t>
            </w:r>
          </w:p>
        </w:tc>
        <w:tc>
          <w:tcPr>
            <w:tcW w:w="995" w:type="dxa"/>
            <w:vAlign w:val="center"/>
          </w:tcPr>
          <w:p w14:paraId="7A4D06D1" w14:textId="77777777" w:rsidR="005942A3" w:rsidRPr="00985C2D" w:rsidRDefault="005942A3" w:rsidP="005942A3">
            <w:pPr>
              <w:jc w:val="center"/>
              <w:rPr>
                <w:i/>
              </w:rPr>
            </w:pPr>
            <w:r w:rsidRPr="00985C2D">
              <w:t>CLO1</w:t>
            </w:r>
          </w:p>
        </w:tc>
        <w:tc>
          <w:tcPr>
            <w:tcW w:w="992" w:type="dxa"/>
            <w:vAlign w:val="center"/>
          </w:tcPr>
          <w:p w14:paraId="780B7017" w14:textId="77777777" w:rsidR="005942A3" w:rsidRPr="00985C2D" w:rsidRDefault="005942A3" w:rsidP="005942A3">
            <w:pPr>
              <w:jc w:val="center"/>
            </w:pPr>
            <w:r w:rsidRPr="00985C2D">
              <w:t>KTHP</w:t>
            </w:r>
          </w:p>
        </w:tc>
      </w:tr>
      <w:tr w:rsidR="00CB5934" w:rsidRPr="00985C2D" w14:paraId="205F3683" w14:textId="77777777" w:rsidTr="00CB5934">
        <w:trPr>
          <w:trHeight w:val="315"/>
        </w:trPr>
        <w:tc>
          <w:tcPr>
            <w:tcW w:w="537" w:type="dxa"/>
          </w:tcPr>
          <w:p w14:paraId="74DD59A4" w14:textId="77777777" w:rsidR="00FF0C51" w:rsidRPr="00985C2D" w:rsidRDefault="00FF0C51" w:rsidP="00FF0C51">
            <w:pPr>
              <w:jc w:val="right"/>
              <w:rPr>
                <w:b/>
              </w:rPr>
            </w:pPr>
          </w:p>
        </w:tc>
        <w:tc>
          <w:tcPr>
            <w:tcW w:w="2597" w:type="dxa"/>
          </w:tcPr>
          <w:p w14:paraId="6AC4D599" w14:textId="77777777" w:rsidR="00FF0C51" w:rsidRPr="00985C2D" w:rsidRDefault="00FF0C51" w:rsidP="00FF0C51">
            <w:r w:rsidRPr="00985C2D">
              <w:rPr>
                <w:b/>
              </w:rPr>
              <w:t>Tổng</w:t>
            </w:r>
          </w:p>
        </w:tc>
        <w:tc>
          <w:tcPr>
            <w:tcW w:w="1415" w:type="dxa"/>
          </w:tcPr>
          <w:p w14:paraId="1C433383" w14:textId="0A8A9327" w:rsidR="00FF0C51" w:rsidRPr="00985C2D" w:rsidRDefault="00FF0C51" w:rsidP="00FF0C51">
            <w:pPr>
              <w:jc w:val="center"/>
            </w:pPr>
            <w:r w:rsidRPr="00985C2D">
              <w:t>25/10</w:t>
            </w:r>
          </w:p>
        </w:tc>
        <w:tc>
          <w:tcPr>
            <w:tcW w:w="1667" w:type="dxa"/>
            <w:vAlign w:val="center"/>
          </w:tcPr>
          <w:p w14:paraId="591BF5D7" w14:textId="509D3B0C" w:rsidR="00FF0C51" w:rsidRPr="00985C2D" w:rsidRDefault="00FF0C51" w:rsidP="00FF0C51">
            <w:r w:rsidRPr="00985C2D">
              <w:t>- Tổng kết</w:t>
            </w:r>
          </w:p>
        </w:tc>
        <w:tc>
          <w:tcPr>
            <w:tcW w:w="1683" w:type="dxa"/>
            <w:vAlign w:val="center"/>
          </w:tcPr>
          <w:p w14:paraId="20B31D5D" w14:textId="3AEF2A7B" w:rsidR="00FF0C51" w:rsidRPr="00985C2D" w:rsidRDefault="00FF0C51" w:rsidP="00FF0C51">
            <w:r w:rsidRPr="00985C2D">
              <w:t>- Hỏi đáp</w:t>
            </w:r>
          </w:p>
        </w:tc>
        <w:tc>
          <w:tcPr>
            <w:tcW w:w="995" w:type="dxa"/>
          </w:tcPr>
          <w:p w14:paraId="127A2D9D" w14:textId="77777777" w:rsidR="00FF0C51" w:rsidRPr="00985C2D" w:rsidRDefault="00FF0C51" w:rsidP="00FF0C51"/>
        </w:tc>
        <w:tc>
          <w:tcPr>
            <w:tcW w:w="992" w:type="dxa"/>
            <w:vAlign w:val="center"/>
          </w:tcPr>
          <w:p w14:paraId="743495AE" w14:textId="7A522A99" w:rsidR="00FF0C51" w:rsidRPr="00985C2D" w:rsidRDefault="00FF0C51" w:rsidP="00FF0C51">
            <w:r w:rsidRPr="00985C2D">
              <w:t>KTHP</w:t>
            </w:r>
          </w:p>
        </w:tc>
      </w:tr>
    </w:tbl>
    <w:p w14:paraId="7FBB14A1" w14:textId="17A262F7" w:rsidR="00F17DD4" w:rsidRPr="00985C2D" w:rsidRDefault="00F17DD4" w:rsidP="007D2F96">
      <w:pPr>
        <w:jc w:val="both"/>
      </w:pPr>
    </w:p>
    <w:p w14:paraId="175A9621" w14:textId="5292B134" w:rsidR="00CB5934" w:rsidRPr="00985C2D" w:rsidRDefault="00CB5934" w:rsidP="00CB5934">
      <w:pPr>
        <w:jc w:val="both"/>
        <w:rPr>
          <w:b/>
          <w:bCs/>
        </w:rPr>
      </w:pPr>
      <w:r w:rsidRPr="00985C2D">
        <w:rPr>
          <w:b/>
        </w:rPr>
        <w:t xml:space="preserve">Cấu trúc của nội dung của học phần </w:t>
      </w:r>
      <w:r w:rsidRPr="00985C2D">
        <w:rPr>
          <w:b/>
          <w:bCs/>
        </w:rPr>
        <w:t>Tiểu luận tổng quan</w:t>
      </w:r>
    </w:p>
    <w:tbl>
      <w:tblPr>
        <w:tblW w:w="992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
        <w:gridCol w:w="1676"/>
        <w:gridCol w:w="1056"/>
        <w:gridCol w:w="1633"/>
        <w:gridCol w:w="2796"/>
        <w:gridCol w:w="918"/>
        <w:gridCol w:w="922"/>
      </w:tblGrid>
      <w:tr w:rsidR="00985C2D" w:rsidRPr="00985C2D" w14:paraId="4E0C70C9" w14:textId="77777777" w:rsidTr="00050FE4">
        <w:trPr>
          <w:trHeight w:val="1202"/>
          <w:tblHeader/>
        </w:trPr>
        <w:tc>
          <w:tcPr>
            <w:tcW w:w="924" w:type="dxa"/>
            <w:vAlign w:val="center"/>
          </w:tcPr>
          <w:p w14:paraId="158C8C15" w14:textId="77777777" w:rsidR="00CB5934" w:rsidRPr="00985C2D" w:rsidRDefault="00CB5934" w:rsidP="00ED047B">
            <w:pPr>
              <w:jc w:val="center"/>
              <w:rPr>
                <w:b/>
              </w:rPr>
            </w:pPr>
            <w:r w:rsidRPr="00985C2D">
              <w:rPr>
                <w:b/>
              </w:rPr>
              <w:lastRenderedPageBreak/>
              <w:t>TT</w:t>
            </w:r>
          </w:p>
          <w:p w14:paraId="4BE6CCEE" w14:textId="77777777" w:rsidR="00CB5934" w:rsidRPr="00985C2D" w:rsidRDefault="00CB5934" w:rsidP="00ED047B">
            <w:pPr>
              <w:jc w:val="center"/>
              <w:rPr>
                <w:b/>
              </w:rPr>
            </w:pPr>
            <w:r w:rsidRPr="00985C2D">
              <w:rPr>
                <w:b/>
              </w:rPr>
              <w:t>(Tuần)</w:t>
            </w:r>
          </w:p>
        </w:tc>
        <w:tc>
          <w:tcPr>
            <w:tcW w:w="1676" w:type="dxa"/>
            <w:vAlign w:val="center"/>
          </w:tcPr>
          <w:p w14:paraId="7050B55A" w14:textId="77777777" w:rsidR="00CB5934" w:rsidRPr="00985C2D" w:rsidRDefault="00CB5934" w:rsidP="00ED047B">
            <w:pPr>
              <w:widowControl w:val="0"/>
              <w:jc w:val="center"/>
            </w:pPr>
            <w:r w:rsidRPr="00985C2D">
              <w:rPr>
                <w:rFonts w:ascii="12" w:hAnsi="12"/>
                <w:b/>
              </w:rPr>
              <w:t xml:space="preserve">Các nội dung cơ bản </w:t>
            </w:r>
          </w:p>
        </w:tc>
        <w:tc>
          <w:tcPr>
            <w:tcW w:w="1056" w:type="dxa"/>
            <w:vAlign w:val="center"/>
          </w:tcPr>
          <w:p w14:paraId="31387DAF" w14:textId="28A17093" w:rsidR="00CB5934" w:rsidRPr="00985C2D" w:rsidRDefault="00050FE4" w:rsidP="00ED047B">
            <w:pPr>
              <w:jc w:val="center"/>
              <w:rPr>
                <w:b/>
              </w:rPr>
            </w:pPr>
            <w:r w:rsidRPr="00985C2D">
              <w:rPr>
                <w:b/>
              </w:rPr>
              <w:t>Số tiết</w:t>
            </w:r>
          </w:p>
        </w:tc>
        <w:tc>
          <w:tcPr>
            <w:tcW w:w="1633" w:type="dxa"/>
            <w:vAlign w:val="center"/>
          </w:tcPr>
          <w:p w14:paraId="5F3A6DF3" w14:textId="77777777" w:rsidR="00CB5934" w:rsidRPr="00985C2D" w:rsidRDefault="00CB5934" w:rsidP="00ED047B">
            <w:pPr>
              <w:jc w:val="center"/>
            </w:pPr>
            <w:r w:rsidRPr="00985C2D">
              <w:rPr>
                <w:b/>
                <w:bCs/>
              </w:rPr>
              <w:t>Hoạt động dạy và phương pháp</w:t>
            </w:r>
          </w:p>
        </w:tc>
        <w:tc>
          <w:tcPr>
            <w:tcW w:w="2796" w:type="dxa"/>
            <w:vAlign w:val="center"/>
          </w:tcPr>
          <w:p w14:paraId="5F98F923" w14:textId="77777777" w:rsidR="00CB5934" w:rsidRPr="00985C2D" w:rsidRDefault="00CB5934" w:rsidP="00ED047B">
            <w:pPr>
              <w:jc w:val="center"/>
              <w:rPr>
                <w:b/>
                <w:bCs/>
              </w:rPr>
            </w:pPr>
            <w:r w:rsidRPr="00985C2D">
              <w:rPr>
                <w:b/>
                <w:bCs/>
              </w:rPr>
              <w:t>Hoạt động học</w:t>
            </w:r>
          </w:p>
          <w:p w14:paraId="0A9AA935" w14:textId="77777777" w:rsidR="00CB5934" w:rsidRPr="00985C2D" w:rsidRDefault="00CB5934" w:rsidP="00ED047B">
            <w:pPr>
              <w:jc w:val="center"/>
            </w:pPr>
            <w:r w:rsidRPr="00985C2D">
              <w:t>(Nhiệm vụ của</w:t>
            </w:r>
          </w:p>
          <w:p w14:paraId="6A5A0289" w14:textId="77777777" w:rsidR="00CB5934" w:rsidRPr="00985C2D" w:rsidRDefault="00CB5934" w:rsidP="00ED047B">
            <w:pPr>
              <w:jc w:val="center"/>
            </w:pPr>
            <w:r w:rsidRPr="00985C2D">
              <w:t>Nghiên cứu sinh cần thực hiện)</w:t>
            </w:r>
          </w:p>
        </w:tc>
        <w:tc>
          <w:tcPr>
            <w:tcW w:w="918" w:type="dxa"/>
            <w:vAlign w:val="center"/>
          </w:tcPr>
          <w:p w14:paraId="1A202906" w14:textId="77777777" w:rsidR="00CB5934" w:rsidRPr="00985C2D" w:rsidRDefault="00CB5934" w:rsidP="00ED047B">
            <w:pPr>
              <w:jc w:val="center"/>
            </w:pPr>
            <w:r w:rsidRPr="00985C2D">
              <w:rPr>
                <w:b/>
                <w:bCs/>
                <w:sz w:val="20"/>
                <w:szCs w:val="20"/>
              </w:rPr>
              <w:t>CĐR học phần (CLO)</w:t>
            </w:r>
          </w:p>
        </w:tc>
        <w:tc>
          <w:tcPr>
            <w:tcW w:w="922" w:type="dxa"/>
            <w:vAlign w:val="center"/>
          </w:tcPr>
          <w:p w14:paraId="5ED28A31" w14:textId="77777777" w:rsidR="00CB5934" w:rsidRPr="00985C2D" w:rsidRDefault="00CB5934" w:rsidP="00ED047B">
            <w:pPr>
              <w:jc w:val="center"/>
              <w:rPr>
                <w:b/>
                <w:bCs/>
                <w:sz w:val="20"/>
                <w:szCs w:val="20"/>
              </w:rPr>
            </w:pPr>
            <w:r w:rsidRPr="00985C2D">
              <w:rPr>
                <w:b/>
                <w:bCs/>
              </w:rPr>
              <w:t>Bài đánh giá</w:t>
            </w:r>
          </w:p>
        </w:tc>
      </w:tr>
      <w:tr w:rsidR="00985C2D" w:rsidRPr="00985C2D" w14:paraId="0CE9F2CE" w14:textId="77777777" w:rsidTr="00050FE4">
        <w:trPr>
          <w:trHeight w:val="375"/>
        </w:trPr>
        <w:tc>
          <w:tcPr>
            <w:tcW w:w="924" w:type="dxa"/>
          </w:tcPr>
          <w:p w14:paraId="4E4FB9F1" w14:textId="15C837D5" w:rsidR="00050FE4" w:rsidRPr="00985C2D" w:rsidRDefault="00050FE4" w:rsidP="00050FE4">
            <w:pPr>
              <w:jc w:val="center"/>
            </w:pPr>
            <w:r w:rsidRPr="00985C2D">
              <w:t>1</w:t>
            </w:r>
          </w:p>
        </w:tc>
        <w:tc>
          <w:tcPr>
            <w:tcW w:w="1676" w:type="dxa"/>
          </w:tcPr>
          <w:p w14:paraId="639D341B" w14:textId="5C860621" w:rsidR="00050FE4" w:rsidRPr="00985C2D" w:rsidRDefault="00050FE4" w:rsidP="00050FE4">
            <w:pPr>
              <w:rPr>
                <w:i/>
                <w:iCs/>
              </w:rPr>
            </w:pPr>
            <w:r w:rsidRPr="00985C2D">
              <w:t>Lịch sử vấn đề</w:t>
            </w:r>
          </w:p>
        </w:tc>
        <w:tc>
          <w:tcPr>
            <w:tcW w:w="1056" w:type="dxa"/>
          </w:tcPr>
          <w:p w14:paraId="20E4DCAE" w14:textId="6198F4AE" w:rsidR="00050FE4" w:rsidRPr="00985C2D" w:rsidRDefault="00050FE4" w:rsidP="00050FE4">
            <w:pPr>
              <w:rPr>
                <w:i/>
                <w:iCs/>
              </w:rPr>
            </w:pPr>
          </w:p>
        </w:tc>
        <w:tc>
          <w:tcPr>
            <w:tcW w:w="1633" w:type="dxa"/>
            <w:vAlign w:val="center"/>
          </w:tcPr>
          <w:p w14:paraId="2D0D7E71" w14:textId="7761F7DE" w:rsidR="00050FE4" w:rsidRPr="00985C2D" w:rsidRDefault="00050FE4" w:rsidP="00050FE4">
            <w:pPr>
              <w:rPr>
                <w:i/>
                <w:iCs/>
              </w:rPr>
            </w:pPr>
          </w:p>
        </w:tc>
        <w:tc>
          <w:tcPr>
            <w:tcW w:w="2796" w:type="dxa"/>
          </w:tcPr>
          <w:p w14:paraId="6FD9208F" w14:textId="0484EEF4" w:rsidR="00050FE4" w:rsidRPr="00985C2D" w:rsidRDefault="00050FE4" w:rsidP="00050FE4">
            <w:pPr>
              <w:rPr>
                <w:i/>
                <w:iCs/>
              </w:rPr>
            </w:pPr>
            <w:r w:rsidRPr="00985C2D">
              <w:t>Tổng hợp các công trình nghiên cứu từ kinh điển đến hiện đại (ưu tiên danh mục WoS/Scopus trong 5 năm gần nhất)</w:t>
            </w:r>
          </w:p>
        </w:tc>
        <w:tc>
          <w:tcPr>
            <w:tcW w:w="918" w:type="dxa"/>
            <w:vMerge w:val="restart"/>
            <w:vAlign w:val="center"/>
          </w:tcPr>
          <w:p w14:paraId="77C2EE61" w14:textId="77777777" w:rsidR="00050FE4" w:rsidRPr="00985C2D" w:rsidRDefault="00050FE4" w:rsidP="00050FE4">
            <w:pPr>
              <w:jc w:val="center"/>
              <w:rPr>
                <w:i/>
              </w:rPr>
            </w:pPr>
            <w:r w:rsidRPr="00985C2D">
              <w:t>CLO1</w:t>
            </w:r>
          </w:p>
        </w:tc>
        <w:tc>
          <w:tcPr>
            <w:tcW w:w="922" w:type="dxa"/>
            <w:vAlign w:val="center"/>
          </w:tcPr>
          <w:p w14:paraId="0C3FF6C1" w14:textId="3140142A" w:rsidR="00050FE4" w:rsidRPr="00985C2D" w:rsidRDefault="00050FE4" w:rsidP="00050FE4">
            <w:pPr>
              <w:jc w:val="center"/>
            </w:pPr>
          </w:p>
        </w:tc>
      </w:tr>
      <w:tr w:rsidR="00985C2D" w:rsidRPr="00985C2D" w14:paraId="39686581" w14:textId="77777777" w:rsidTr="00050FE4">
        <w:trPr>
          <w:trHeight w:val="375"/>
        </w:trPr>
        <w:tc>
          <w:tcPr>
            <w:tcW w:w="924" w:type="dxa"/>
          </w:tcPr>
          <w:p w14:paraId="06146E27" w14:textId="1CA6043F" w:rsidR="00050FE4" w:rsidRPr="00985C2D" w:rsidRDefault="00050FE4" w:rsidP="00050FE4">
            <w:pPr>
              <w:jc w:val="center"/>
            </w:pPr>
            <w:r w:rsidRPr="00985C2D">
              <w:t>2</w:t>
            </w:r>
          </w:p>
        </w:tc>
        <w:tc>
          <w:tcPr>
            <w:tcW w:w="1676" w:type="dxa"/>
          </w:tcPr>
          <w:p w14:paraId="58D2932D" w14:textId="27FD99B7" w:rsidR="00050FE4" w:rsidRPr="00985C2D" w:rsidRDefault="00050FE4" w:rsidP="00050FE4">
            <w:pPr>
              <w:rPr>
                <w:i/>
                <w:iCs/>
              </w:rPr>
            </w:pPr>
            <w:r w:rsidRPr="00985C2D">
              <w:t>Phân tích các trường phái/mô hình</w:t>
            </w:r>
          </w:p>
        </w:tc>
        <w:tc>
          <w:tcPr>
            <w:tcW w:w="1056" w:type="dxa"/>
          </w:tcPr>
          <w:p w14:paraId="21650A5A" w14:textId="77777777" w:rsidR="00050FE4" w:rsidRPr="00985C2D" w:rsidRDefault="00050FE4" w:rsidP="00050FE4"/>
        </w:tc>
        <w:tc>
          <w:tcPr>
            <w:tcW w:w="1633" w:type="dxa"/>
            <w:vAlign w:val="center"/>
          </w:tcPr>
          <w:p w14:paraId="3C4AF2D7" w14:textId="046EEBEC" w:rsidR="00050FE4" w:rsidRPr="00985C2D" w:rsidRDefault="00050FE4" w:rsidP="00050FE4"/>
        </w:tc>
        <w:tc>
          <w:tcPr>
            <w:tcW w:w="2796" w:type="dxa"/>
          </w:tcPr>
          <w:p w14:paraId="2252FB46" w14:textId="7ACFBFCF" w:rsidR="00050FE4" w:rsidRPr="00985C2D" w:rsidRDefault="00050FE4" w:rsidP="00050FE4">
            <w:r w:rsidRPr="00985C2D">
              <w:t>Đánh giá các mô hình lý thuyết đang chiếm ưu thế.</w:t>
            </w:r>
          </w:p>
        </w:tc>
        <w:tc>
          <w:tcPr>
            <w:tcW w:w="918" w:type="dxa"/>
            <w:vMerge/>
            <w:vAlign w:val="center"/>
          </w:tcPr>
          <w:p w14:paraId="647E65BF" w14:textId="77777777" w:rsidR="00050FE4" w:rsidRPr="00985C2D" w:rsidRDefault="00050FE4" w:rsidP="00050FE4">
            <w:pPr>
              <w:jc w:val="center"/>
            </w:pPr>
          </w:p>
        </w:tc>
        <w:tc>
          <w:tcPr>
            <w:tcW w:w="922" w:type="dxa"/>
            <w:vAlign w:val="center"/>
          </w:tcPr>
          <w:p w14:paraId="60124EDD" w14:textId="77777777" w:rsidR="00050FE4" w:rsidRPr="00985C2D" w:rsidRDefault="00050FE4" w:rsidP="00050FE4">
            <w:pPr>
              <w:jc w:val="center"/>
            </w:pPr>
          </w:p>
        </w:tc>
      </w:tr>
      <w:tr w:rsidR="00985C2D" w:rsidRPr="00985C2D" w14:paraId="687EAAF8" w14:textId="77777777" w:rsidTr="00050FE4">
        <w:trPr>
          <w:trHeight w:val="315"/>
        </w:trPr>
        <w:tc>
          <w:tcPr>
            <w:tcW w:w="924" w:type="dxa"/>
          </w:tcPr>
          <w:p w14:paraId="750ACAF2" w14:textId="46FEB721" w:rsidR="00050FE4" w:rsidRPr="00985C2D" w:rsidRDefault="00050FE4" w:rsidP="00050FE4">
            <w:pPr>
              <w:jc w:val="center"/>
            </w:pPr>
            <w:r w:rsidRPr="00985C2D">
              <w:t>3</w:t>
            </w:r>
          </w:p>
        </w:tc>
        <w:tc>
          <w:tcPr>
            <w:tcW w:w="1676" w:type="dxa"/>
          </w:tcPr>
          <w:p w14:paraId="3A1891E3" w14:textId="4DD1A290" w:rsidR="00050FE4" w:rsidRPr="00985C2D" w:rsidRDefault="00960124" w:rsidP="00960124">
            <w:pPr>
              <w:rPr>
                <w:i/>
                <w:iCs/>
              </w:rPr>
            </w:pPr>
            <w:r w:rsidRPr="00985C2D">
              <w:t>Xác định khoảng trống</w:t>
            </w:r>
          </w:p>
        </w:tc>
        <w:tc>
          <w:tcPr>
            <w:tcW w:w="1056" w:type="dxa"/>
          </w:tcPr>
          <w:p w14:paraId="5BA18190" w14:textId="43EF9F96" w:rsidR="00050FE4" w:rsidRPr="00985C2D" w:rsidRDefault="00050FE4" w:rsidP="00050FE4">
            <w:pPr>
              <w:rPr>
                <w:i/>
                <w:iCs/>
              </w:rPr>
            </w:pPr>
          </w:p>
        </w:tc>
        <w:tc>
          <w:tcPr>
            <w:tcW w:w="1633" w:type="dxa"/>
            <w:vAlign w:val="center"/>
          </w:tcPr>
          <w:p w14:paraId="00F3BD55" w14:textId="2E5D8258" w:rsidR="00050FE4" w:rsidRPr="00985C2D" w:rsidRDefault="00050FE4" w:rsidP="00050FE4">
            <w:pPr>
              <w:rPr>
                <w:i/>
                <w:iCs/>
              </w:rPr>
            </w:pPr>
          </w:p>
        </w:tc>
        <w:tc>
          <w:tcPr>
            <w:tcW w:w="2796" w:type="dxa"/>
          </w:tcPr>
          <w:p w14:paraId="21B329C4" w14:textId="0EFE58BF" w:rsidR="00050FE4" w:rsidRPr="00985C2D" w:rsidRDefault="00050FE4" w:rsidP="00050FE4">
            <w:pPr>
              <w:rPr>
                <w:i/>
                <w:iCs/>
              </w:rPr>
            </w:pPr>
            <w:r w:rsidRPr="00985C2D">
              <w:t>Những vấn đề mà các công trình trước chưa giải quyết trọn vẹn.</w:t>
            </w:r>
          </w:p>
        </w:tc>
        <w:tc>
          <w:tcPr>
            <w:tcW w:w="918" w:type="dxa"/>
            <w:vMerge/>
            <w:vAlign w:val="center"/>
          </w:tcPr>
          <w:p w14:paraId="71560D68" w14:textId="77777777" w:rsidR="00050FE4" w:rsidRPr="00985C2D" w:rsidRDefault="00050FE4" w:rsidP="00050FE4"/>
        </w:tc>
        <w:tc>
          <w:tcPr>
            <w:tcW w:w="922" w:type="dxa"/>
            <w:vAlign w:val="center"/>
          </w:tcPr>
          <w:p w14:paraId="0D4D45E2" w14:textId="77777777" w:rsidR="00050FE4" w:rsidRPr="00985C2D" w:rsidRDefault="00050FE4" w:rsidP="00050FE4">
            <w:r w:rsidRPr="00985C2D">
              <w:t>KTGK</w:t>
            </w:r>
          </w:p>
        </w:tc>
      </w:tr>
      <w:tr w:rsidR="00985C2D" w:rsidRPr="00985C2D" w14:paraId="18F46CDD" w14:textId="77777777" w:rsidTr="00050FE4">
        <w:trPr>
          <w:trHeight w:val="315"/>
        </w:trPr>
        <w:tc>
          <w:tcPr>
            <w:tcW w:w="924" w:type="dxa"/>
          </w:tcPr>
          <w:p w14:paraId="5E71CAF4" w14:textId="692E8110" w:rsidR="00050FE4" w:rsidRPr="00985C2D" w:rsidRDefault="00050FE4" w:rsidP="00050FE4">
            <w:pPr>
              <w:jc w:val="center"/>
            </w:pPr>
            <w:r w:rsidRPr="00985C2D">
              <w:t>4</w:t>
            </w:r>
          </w:p>
        </w:tc>
        <w:tc>
          <w:tcPr>
            <w:tcW w:w="1676" w:type="dxa"/>
          </w:tcPr>
          <w:p w14:paraId="4E83CAD5" w14:textId="381A4244" w:rsidR="00050FE4" w:rsidRPr="00985C2D" w:rsidRDefault="00050FE4" w:rsidP="00050FE4">
            <w:r w:rsidRPr="00985C2D">
              <w:rPr>
                <w:bCs/>
              </w:rPr>
              <w:t>Đề xuất khung lý thuyết</w:t>
            </w:r>
          </w:p>
        </w:tc>
        <w:tc>
          <w:tcPr>
            <w:tcW w:w="1056" w:type="dxa"/>
          </w:tcPr>
          <w:p w14:paraId="31091F34" w14:textId="77777777" w:rsidR="00050FE4" w:rsidRPr="00985C2D" w:rsidRDefault="00050FE4" w:rsidP="00050FE4"/>
        </w:tc>
        <w:tc>
          <w:tcPr>
            <w:tcW w:w="1633" w:type="dxa"/>
            <w:vAlign w:val="center"/>
          </w:tcPr>
          <w:p w14:paraId="45FECEDA" w14:textId="77777777" w:rsidR="00050FE4" w:rsidRPr="00985C2D" w:rsidRDefault="00050FE4" w:rsidP="00050FE4"/>
        </w:tc>
        <w:tc>
          <w:tcPr>
            <w:tcW w:w="2796" w:type="dxa"/>
          </w:tcPr>
          <w:p w14:paraId="5B526D8A" w14:textId="4E9F4445" w:rsidR="00050FE4" w:rsidRPr="00985C2D" w:rsidRDefault="00050FE4" w:rsidP="00050FE4">
            <w:r w:rsidRPr="00985C2D">
              <w:t>Định hướng cho các bước triển khai tiếp theo của luận án.</w:t>
            </w:r>
          </w:p>
        </w:tc>
        <w:tc>
          <w:tcPr>
            <w:tcW w:w="918" w:type="dxa"/>
            <w:vMerge w:val="restart"/>
            <w:vAlign w:val="center"/>
          </w:tcPr>
          <w:p w14:paraId="04413A00" w14:textId="3A572C02" w:rsidR="00050FE4" w:rsidRPr="00985C2D" w:rsidRDefault="00050FE4" w:rsidP="00050FE4">
            <w:pPr>
              <w:rPr>
                <w:i/>
              </w:rPr>
            </w:pPr>
          </w:p>
        </w:tc>
        <w:tc>
          <w:tcPr>
            <w:tcW w:w="922" w:type="dxa"/>
            <w:vAlign w:val="center"/>
          </w:tcPr>
          <w:p w14:paraId="555AD6EF" w14:textId="77777777" w:rsidR="00050FE4" w:rsidRPr="00985C2D" w:rsidRDefault="00050FE4" w:rsidP="00050FE4">
            <w:r w:rsidRPr="00985C2D">
              <w:t>KTGK</w:t>
            </w:r>
          </w:p>
        </w:tc>
      </w:tr>
      <w:tr w:rsidR="00985C2D" w:rsidRPr="00985C2D" w14:paraId="6DE28EFF" w14:textId="77777777" w:rsidTr="00050FE4">
        <w:trPr>
          <w:trHeight w:val="315"/>
        </w:trPr>
        <w:tc>
          <w:tcPr>
            <w:tcW w:w="924" w:type="dxa"/>
          </w:tcPr>
          <w:p w14:paraId="74010C2F" w14:textId="626D036B" w:rsidR="00050FE4" w:rsidRPr="00985C2D" w:rsidRDefault="00050FE4" w:rsidP="00050FE4">
            <w:r w:rsidRPr="00985C2D">
              <w:t>5</w:t>
            </w:r>
          </w:p>
        </w:tc>
        <w:tc>
          <w:tcPr>
            <w:tcW w:w="1676" w:type="dxa"/>
          </w:tcPr>
          <w:p w14:paraId="673D663A" w14:textId="0B28FC1D" w:rsidR="00050FE4" w:rsidRPr="00985C2D" w:rsidRDefault="00050FE4" w:rsidP="00050FE4">
            <w:r w:rsidRPr="00985C2D">
              <w:t>...</w:t>
            </w:r>
          </w:p>
        </w:tc>
        <w:tc>
          <w:tcPr>
            <w:tcW w:w="1056" w:type="dxa"/>
          </w:tcPr>
          <w:p w14:paraId="3987A25A" w14:textId="77777777" w:rsidR="00050FE4" w:rsidRPr="00985C2D" w:rsidRDefault="00050FE4" w:rsidP="00050FE4"/>
        </w:tc>
        <w:tc>
          <w:tcPr>
            <w:tcW w:w="1633" w:type="dxa"/>
            <w:vAlign w:val="center"/>
          </w:tcPr>
          <w:p w14:paraId="236C2406" w14:textId="77777777" w:rsidR="00050FE4" w:rsidRPr="00985C2D" w:rsidRDefault="00050FE4" w:rsidP="00050FE4"/>
        </w:tc>
        <w:tc>
          <w:tcPr>
            <w:tcW w:w="2796" w:type="dxa"/>
            <w:vAlign w:val="center"/>
          </w:tcPr>
          <w:p w14:paraId="06AEBF0B" w14:textId="77777777" w:rsidR="00050FE4" w:rsidRPr="00985C2D" w:rsidRDefault="00050FE4" w:rsidP="00050FE4"/>
        </w:tc>
        <w:tc>
          <w:tcPr>
            <w:tcW w:w="918" w:type="dxa"/>
            <w:vMerge/>
            <w:noWrap/>
            <w:vAlign w:val="bottom"/>
          </w:tcPr>
          <w:p w14:paraId="78E3B9B2" w14:textId="77777777" w:rsidR="00050FE4" w:rsidRPr="00985C2D" w:rsidRDefault="00050FE4" w:rsidP="00050FE4"/>
        </w:tc>
        <w:tc>
          <w:tcPr>
            <w:tcW w:w="922" w:type="dxa"/>
            <w:vAlign w:val="center"/>
          </w:tcPr>
          <w:p w14:paraId="5357E46A" w14:textId="6BA1F7D0" w:rsidR="00050FE4" w:rsidRPr="00985C2D" w:rsidRDefault="00050FE4" w:rsidP="00050FE4"/>
        </w:tc>
      </w:tr>
      <w:tr w:rsidR="00985C2D" w:rsidRPr="00985C2D" w14:paraId="24A7D121" w14:textId="77777777" w:rsidTr="00050FE4">
        <w:trPr>
          <w:trHeight w:val="315"/>
        </w:trPr>
        <w:tc>
          <w:tcPr>
            <w:tcW w:w="924" w:type="dxa"/>
          </w:tcPr>
          <w:p w14:paraId="20EB0F65" w14:textId="77777777" w:rsidR="00CB5934" w:rsidRPr="00985C2D" w:rsidRDefault="00CB5934" w:rsidP="00ED047B">
            <w:pPr>
              <w:jc w:val="right"/>
              <w:rPr>
                <w:b/>
              </w:rPr>
            </w:pPr>
          </w:p>
        </w:tc>
        <w:tc>
          <w:tcPr>
            <w:tcW w:w="1676" w:type="dxa"/>
          </w:tcPr>
          <w:p w14:paraId="74BA4B90" w14:textId="77777777" w:rsidR="00CB5934" w:rsidRPr="00985C2D" w:rsidRDefault="00CB5934" w:rsidP="00ED047B">
            <w:r w:rsidRPr="00985C2D">
              <w:rPr>
                <w:b/>
              </w:rPr>
              <w:t>Tổng</w:t>
            </w:r>
          </w:p>
        </w:tc>
        <w:tc>
          <w:tcPr>
            <w:tcW w:w="1056" w:type="dxa"/>
          </w:tcPr>
          <w:p w14:paraId="29F1C428" w14:textId="43F5A86A" w:rsidR="00CB5934" w:rsidRPr="00985C2D" w:rsidRDefault="00960124" w:rsidP="00ED047B">
            <w:pPr>
              <w:jc w:val="center"/>
            </w:pPr>
            <w:r w:rsidRPr="00985C2D">
              <w:t>30</w:t>
            </w:r>
          </w:p>
        </w:tc>
        <w:tc>
          <w:tcPr>
            <w:tcW w:w="1633" w:type="dxa"/>
            <w:vAlign w:val="center"/>
          </w:tcPr>
          <w:p w14:paraId="3AFEFB4A" w14:textId="77777777" w:rsidR="00CB5934" w:rsidRPr="00985C2D" w:rsidRDefault="00CB5934" w:rsidP="00ED047B">
            <w:r w:rsidRPr="00985C2D">
              <w:t>- Tổng kết</w:t>
            </w:r>
          </w:p>
        </w:tc>
        <w:tc>
          <w:tcPr>
            <w:tcW w:w="2796" w:type="dxa"/>
            <w:vAlign w:val="center"/>
          </w:tcPr>
          <w:p w14:paraId="62FB07AB" w14:textId="77777777" w:rsidR="00CB5934" w:rsidRPr="00985C2D" w:rsidRDefault="00CB5934" w:rsidP="00ED047B">
            <w:r w:rsidRPr="00985C2D">
              <w:t>- Hỏi đáp</w:t>
            </w:r>
          </w:p>
        </w:tc>
        <w:tc>
          <w:tcPr>
            <w:tcW w:w="918" w:type="dxa"/>
          </w:tcPr>
          <w:p w14:paraId="53621764" w14:textId="77777777" w:rsidR="00CB5934" w:rsidRPr="00985C2D" w:rsidRDefault="00CB5934" w:rsidP="00ED047B"/>
        </w:tc>
        <w:tc>
          <w:tcPr>
            <w:tcW w:w="922" w:type="dxa"/>
            <w:vAlign w:val="center"/>
          </w:tcPr>
          <w:p w14:paraId="75284339" w14:textId="77777777" w:rsidR="00CB5934" w:rsidRPr="00985C2D" w:rsidRDefault="00CB5934" w:rsidP="00ED047B">
            <w:r w:rsidRPr="00985C2D">
              <w:t>KTHP</w:t>
            </w:r>
          </w:p>
        </w:tc>
      </w:tr>
    </w:tbl>
    <w:p w14:paraId="425E1E26" w14:textId="4F36D489" w:rsidR="002E27A0" w:rsidRPr="00985C2D" w:rsidRDefault="002E27A0" w:rsidP="006572A3">
      <w:pPr>
        <w:spacing w:after="120"/>
        <w:jc w:val="both"/>
        <w:rPr>
          <w:b/>
        </w:rPr>
      </w:pPr>
    </w:p>
    <w:p w14:paraId="7ABBC43C" w14:textId="77777777" w:rsidR="00960124" w:rsidRPr="00985C2D" w:rsidRDefault="00960124" w:rsidP="00960124">
      <w:pPr>
        <w:jc w:val="both"/>
        <w:rPr>
          <w:b/>
          <w:bCs/>
        </w:rPr>
      </w:pPr>
      <w:r w:rsidRPr="00985C2D">
        <w:rPr>
          <w:b/>
        </w:rPr>
        <w:t xml:space="preserve">Cấu trúc của nội dung của học phần </w:t>
      </w:r>
      <w:r w:rsidRPr="00985C2D">
        <w:rPr>
          <w:b/>
          <w:bCs/>
        </w:rPr>
        <w:t>Chuyên đề Tiến sĩ</w:t>
      </w:r>
    </w:p>
    <w:p w14:paraId="058470DA" w14:textId="319B66B0" w:rsidR="00CB5934" w:rsidRPr="00985C2D" w:rsidRDefault="00CB5934" w:rsidP="006572A3">
      <w:pPr>
        <w:spacing w:after="120"/>
        <w:jc w:val="both"/>
        <w:rPr>
          <w:b/>
        </w:rPr>
      </w:pPr>
    </w:p>
    <w:tbl>
      <w:tblPr>
        <w:tblW w:w="909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2432"/>
        <w:gridCol w:w="596"/>
        <w:gridCol w:w="1131"/>
        <w:gridCol w:w="2113"/>
        <w:gridCol w:w="980"/>
        <w:gridCol w:w="977"/>
      </w:tblGrid>
      <w:tr w:rsidR="00985C2D" w:rsidRPr="00985C2D" w14:paraId="00A4F2DF"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44171DF7" w14:textId="77777777" w:rsidR="00960124" w:rsidRPr="00985C2D" w:rsidRDefault="00960124" w:rsidP="00960124">
            <w:pPr>
              <w:jc w:val="center"/>
              <w:rPr>
                <w:b/>
                <w:sz w:val="22"/>
                <w:szCs w:val="22"/>
              </w:rPr>
            </w:pPr>
            <w:r w:rsidRPr="00985C2D">
              <w:rPr>
                <w:b/>
                <w:sz w:val="22"/>
                <w:szCs w:val="22"/>
              </w:rPr>
              <w:lastRenderedPageBreak/>
              <w:t>TT</w:t>
            </w:r>
          </w:p>
          <w:p w14:paraId="45E56E4A" w14:textId="77777777" w:rsidR="00960124" w:rsidRPr="00985C2D" w:rsidRDefault="00960124" w:rsidP="00960124">
            <w:pPr>
              <w:jc w:val="center"/>
              <w:rPr>
                <w:b/>
                <w:sz w:val="22"/>
                <w:szCs w:val="22"/>
              </w:rPr>
            </w:pPr>
            <w:r w:rsidRPr="00985C2D">
              <w:rPr>
                <w:b/>
                <w:sz w:val="22"/>
                <w:szCs w:val="22"/>
              </w:rPr>
              <w:t>(Tuần)</w:t>
            </w:r>
          </w:p>
        </w:tc>
        <w:tc>
          <w:tcPr>
            <w:tcW w:w="2432" w:type="dxa"/>
            <w:tcBorders>
              <w:top w:val="single" w:sz="4" w:space="0" w:color="auto"/>
              <w:left w:val="single" w:sz="4" w:space="0" w:color="auto"/>
              <w:bottom w:val="single" w:sz="4" w:space="0" w:color="auto"/>
              <w:right w:val="single" w:sz="4" w:space="0" w:color="auto"/>
            </w:tcBorders>
            <w:vAlign w:val="center"/>
          </w:tcPr>
          <w:p w14:paraId="0DC4EA66" w14:textId="77777777" w:rsidR="00960124" w:rsidRPr="00985C2D" w:rsidRDefault="00960124" w:rsidP="00960124">
            <w:pPr>
              <w:widowControl w:val="0"/>
              <w:jc w:val="center"/>
              <w:rPr>
                <w:b/>
                <w:sz w:val="22"/>
                <w:szCs w:val="22"/>
              </w:rPr>
            </w:pPr>
            <w:r w:rsidRPr="00985C2D">
              <w:rPr>
                <w:b/>
                <w:sz w:val="22"/>
                <w:szCs w:val="22"/>
              </w:rPr>
              <w:t xml:space="preserve">Các nội dung cơ bản </w:t>
            </w:r>
          </w:p>
        </w:tc>
        <w:tc>
          <w:tcPr>
            <w:tcW w:w="596" w:type="dxa"/>
            <w:tcBorders>
              <w:top w:val="single" w:sz="4" w:space="0" w:color="auto"/>
              <w:left w:val="single" w:sz="4" w:space="0" w:color="auto"/>
              <w:bottom w:val="single" w:sz="4" w:space="0" w:color="auto"/>
              <w:right w:val="single" w:sz="4" w:space="0" w:color="auto"/>
            </w:tcBorders>
          </w:tcPr>
          <w:p w14:paraId="5660F28A" w14:textId="77777777" w:rsidR="00960124" w:rsidRPr="00985C2D" w:rsidRDefault="00960124" w:rsidP="00960124">
            <w:pPr>
              <w:jc w:val="center"/>
              <w:rPr>
                <w:sz w:val="22"/>
                <w:szCs w:val="22"/>
              </w:rPr>
            </w:pPr>
            <w:r w:rsidRPr="00985C2D">
              <w:rPr>
                <w:sz w:val="22"/>
                <w:szCs w:val="22"/>
              </w:rPr>
              <w:t>Số tiết</w:t>
            </w:r>
          </w:p>
        </w:tc>
        <w:tc>
          <w:tcPr>
            <w:tcW w:w="1131" w:type="dxa"/>
            <w:tcBorders>
              <w:top w:val="single" w:sz="4" w:space="0" w:color="auto"/>
              <w:left w:val="single" w:sz="4" w:space="0" w:color="auto"/>
              <w:bottom w:val="single" w:sz="4" w:space="0" w:color="auto"/>
              <w:right w:val="single" w:sz="4" w:space="0" w:color="auto"/>
            </w:tcBorders>
            <w:vAlign w:val="center"/>
          </w:tcPr>
          <w:p w14:paraId="60458DC5" w14:textId="77777777" w:rsidR="00960124" w:rsidRPr="00985C2D" w:rsidRDefault="00960124" w:rsidP="00960124">
            <w:pPr>
              <w:jc w:val="center"/>
              <w:rPr>
                <w:b/>
                <w:bCs/>
                <w:sz w:val="22"/>
                <w:szCs w:val="22"/>
              </w:rPr>
            </w:pPr>
            <w:r w:rsidRPr="00985C2D">
              <w:rPr>
                <w:b/>
                <w:bCs/>
                <w:sz w:val="22"/>
                <w:szCs w:val="22"/>
              </w:rPr>
              <w:t>Hoạt động dạy và phương pháp</w:t>
            </w:r>
          </w:p>
        </w:tc>
        <w:tc>
          <w:tcPr>
            <w:tcW w:w="2113" w:type="dxa"/>
            <w:tcBorders>
              <w:top w:val="single" w:sz="4" w:space="0" w:color="auto"/>
              <w:left w:val="single" w:sz="4" w:space="0" w:color="auto"/>
              <w:bottom w:val="single" w:sz="4" w:space="0" w:color="auto"/>
              <w:right w:val="single" w:sz="4" w:space="0" w:color="auto"/>
            </w:tcBorders>
            <w:vAlign w:val="center"/>
          </w:tcPr>
          <w:p w14:paraId="675C9F26" w14:textId="77777777" w:rsidR="00960124" w:rsidRPr="00985C2D" w:rsidRDefault="00960124" w:rsidP="00960124">
            <w:pPr>
              <w:jc w:val="center"/>
              <w:rPr>
                <w:b/>
                <w:bCs/>
                <w:sz w:val="22"/>
                <w:szCs w:val="22"/>
              </w:rPr>
            </w:pPr>
            <w:r w:rsidRPr="00985C2D">
              <w:rPr>
                <w:b/>
                <w:bCs/>
                <w:sz w:val="22"/>
                <w:szCs w:val="22"/>
              </w:rPr>
              <w:t>Hoạt động học</w:t>
            </w:r>
          </w:p>
          <w:p w14:paraId="675253D0" w14:textId="77777777" w:rsidR="00960124" w:rsidRPr="00985C2D" w:rsidRDefault="00960124" w:rsidP="00960124">
            <w:pPr>
              <w:jc w:val="center"/>
              <w:rPr>
                <w:b/>
                <w:bCs/>
                <w:sz w:val="22"/>
                <w:szCs w:val="22"/>
              </w:rPr>
            </w:pPr>
            <w:r w:rsidRPr="00985C2D">
              <w:rPr>
                <w:b/>
                <w:bCs/>
                <w:sz w:val="22"/>
                <w:szCs w:val="22"/>
              </w:rPr>
              <w:t>(Nhiệm vụ của</w:t>
            </w:r>
          </w:p>
          <w:p w14:paraId="5C6638B0" w14:textId="77777777" w:rsidR="00960124" w:rsidRPr="00985C2D" w:rsidRDefault="00960124" w:rsidP="00960124">
            <w:pPr>
              <w:jc w:val="center"/>
              <w:rPr>
                <w:b/>
                <w:bCs/>
                <w:sz w:val="22"/>
                <w:szCs w:val="22"/>
              </w:rPr>
            </w:pPr>
            <w:r w:rsidRPr="00985C2D">
              <w:rPr>
                <w:b/>
                <w:bCs/>
                <w:sz w:val="22"/>
                <w:szCs w:val="22"/>
              </w:rPr>
              <w:t>Nghiên cứu sinh cần thực hiện)</w:t>
            </w:r>
          </w:p>
        </w:tc>
        <w:tc>
          <w:tcPr>
            <w:tcW w:w="980" w:type="dxa"/>
            <w:tcBorders>
              <w:top w:val="single" w:sz="4" w:space="0" w:color="auto"/>
              <w:left w:val="single" w:sz="4" w:space="0" w:color="auto"/>
              <w:bottom w:val="single" w:sz="4" w:space="0" w:color="auto"/>
              <w:right w:val="single" w:sz="4" w:space="0" w:color="auto"/>
            </w:tcBorders>
            <w:vAlign w:val="center"/>
          </w:tcPr>
          <w:p w14:paraId="5899A7E1" w14:textId="77777777" w:rsidR="00960124" w:rsidRPr="00985C2D" w:rsidRDefault="00960124" w:rsidP="00960124">
            <w:pPr>
              <w:jc w:val="center"/>
              <w:rPr>
                <w:b/>
                <w:bCs/>
                <w:sz w:val="22"/>
                <w:szCs w:val="22"/>
              </w:rPr>
            </w:pPr>
            <w:r w:rsidRPr="00985C2D">
              <w:rPr>
                <w:b/>
                <w:bCs/>
                <w:sz w:val="22"/>
                <w:szCs w:val="22"/>
              </w:rPr>
              <w:t>CĐR học phần (CLO)</w:t>
            </w:r>
          </w:p>
        </w:tc>
        <w:tc>
          <w:tcPr>
            <w:tcW w:w="977" w:type="dxa"/>
            <w:tcBorders>
              <w:top w:val="single" w:sz="4" w:space="0" w:color="auto"/>
              <w:left w:val="single" w:sz="4" w:space="0" w:color="auto"/>
              <w:bottom w:val="single" w:sz="4" w:space="0" w:color="auto"/>
              <w:right w:val="single" w:sz="4" w:space="0" w:color="auto"/>
            </w:tcBorders>
            <w:vAlign w:val="center"/>
          </w:tcPr>
          <w:p w14:paraId="19CA4AD1" w14:textId="77777777" w:rsidR="00960124" w:rsidRPr="00985C2D" w:rsidRDefault="00960124" w:rsidP="00960124">
            <w:pPr>
              <w:jc w:val="center"/>
              <w:rPr>
                <w:b/>
                <w:bCs/>
                <w:sz w:val="22"/>
                <w:szCs w:val="22"/>
              </w:rPr>
            </w:pPr>
            <w:r w:rsidRPr="00985C2D">
              <w:rPr>
                <w:b/>
                <w:bCs/>
                <w:sz w:val="22"/>
                <w:szCs w:val="22"/>
              </w:rPr>
              <w:t>Bài đánh giá</w:t>
            </w:r>
          </w:p>
        </w:tc>
      </w:tr>
      <w:tr w:rsidR="00985C2D" w:rsidRPr="00985C2D" w14:paraId="397187F5"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5305F84D" w14:textId="77777777" w:rsidR="007133C5" w:rsidRPr="00985C2D" w:rsidRDefault="007133C5" w:rsidP="007133C5">
            <w:pPr>
              <w:jc w:val="center"/>
              <w:rPr>
                <w:sz w:val="22"/>
                <w:szCs w:val="22"/>
              </w:rPr>
            </w:pPr>
            <w:r w:rsidRPr="00985C2D">
              <w:rPr>
                <w:sz w:val="22"/>
                <w:szCs w:val="22"/>
              </w:rPr>
              <w:t>1</w:t>
            </w:r>
          </w:p>
        </w:tc>
        <w:tc>
          <w:tcPr>
            <w:tcW w:w="2432" w:type="dxa"/>
            <w:tcBorders>
              <w:top w:val="single" w:sz="4" w:space="0" w:color="auto"/>
              <w:left w:val="single" w:sz="4" w:space="0" w:color="auto"/>
              <w:bottom w:val="single" w:sz="4" w:space="0" w:color="auto"/>
              <w:right w:val="single" w:sz="4" w:space="0" w:color="auto"/>
            </w:tcBorders>
          </w:tcPr>
          <w:p w14:paraId="27139105" w14:textId="5DB15C00" w:rsidR="007133C5" w:rsidRPr="00985C2D" w:rsidRDefault="007133C5" w:rsidP="007133C5">
            <w:pPr>
              <w:widowControl w:val="0"/>
              <w:jc w:val="center"/>
              <w:rPr>
                <w:sz w:val="22"/>
                <w:szCs w:val="22"/>
              </w:rPr>
            </w:pPr>
            <w:r w:rsidRPr="00985C2D">
              <w:t>Phân tích sâu các lý thuyết chuyên ngành</w:t>
            </w:r>
          </w:p>
        </w:tc>
        <w:tc>
          <w:tcPr>
            <w:tcW w:w="596" w:type="dxa"/>
            <w:tcBorders>
              <w:top w:val="single" w:sz="4" w:space="0" w:color="auto"/>
              <w:left w:val="single" w:sz="4" w:space="0" w:color="auto"/>
              <w:bottom w:val="single" w:sz="4" w:space="0" w:color="auto"/>
              <w:right w:val="single" w:sz="4" w:space="0" w:color="auto"/>
            </w:tcBorders>
          </w:tcPr>
          <w:p w14:paraId="34AF331A" w14:textId="77777777" w:rsidR="007133C5" w:rsidRPr="00985C2D" w:rsidRDefault="007133C5" w:rsidP="007133C5">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40482E75" w14:textId="77777777" w:rsidR="007133C5" w:rsidRPr="00985C2D" w:rsidRDefault="007133C5" w:rsidP="007133C5">
            <w:pPr>
              <w:jc w:val="center"/>
              <w:rPr>
                <w:bCs/>
                <w:sz w:val="22"/>
                <w:szCs w:val="22"/>
              </w:rPr>
            </w:pPr>
          </w:p>
        </w:tc>
        <w:tc>
          <w:tcPr>
            <w:tcW w:w="2113" w:type="dxa"/>
            <w:tcBorders>
              <w:top w:val="single" w:sz="4" w:space="0" w:color="auto"/>
              <w:left w:val="single" w:sz="4" w:space="0" w:color="auto"/>
              <w:bottom w:val="single" w:sz="4" w:space="0" w:color="auto"/>
              <w:right w:val="single" w:sz="4" w:space="0" w:color="auto"/>
            </w:tcBorders>
          </w:tcPr>
          <w:p w14:paraId="2C2B1952" w14:textId="20FAED37" w:rsidR="007133C5" w:rsidRPr="00985C2D" w:rsidRDefault="007133C5" w:rsidP="007133C5">
            <w:pPr>
              <w:rPr>
                <w:bCs/>
              </w:rPr>
            </w:pPr>
            <w:r w:rsidRPr="00985C2D">
              <w:t>Tập trung vào các học thuyết liên quan trực tiếp đến đối tượng nghiên cứu của luận án</w:t>
            </w:r>
          </w:p>
        </w:tc>
        <w:tc>
          <w:tcPr>
            <w:tcW w:w="980" w:type="dxa"/>
            <w:tcBorders>
              <w:top w:val="single" w:sz="4" w:space="0" w:color="auto"/>
              <w:left w:val="single" w:sz="4" w:space="0" w:color="auto"/>
              <w:bottom w:val="single" w:sz="4" w:space="0" w:color="auto"/>
              <w:right w:val="single" w:sz="4" w:space="0" w:color="auto"/>
            </w:tcBorders>
            <w:vAlign w:val="center"/>
          </w:tcPr>
          <w:p w14:paraId="0C7717F6" w14:textId="77777777" w:rsidR="007133C5" w:rsidRPr="00985C2D" w:rsidRDefault="007133C5" w:rsidP="007133C5">
            <w:pPr>
              <w:jc w:val="center"/>
              <w:rPr>
                <w:bCs/>
                <w:sz w:val="22"/>
                <w:szCs w:val="22"/>
              </w:rPr>
            </w:pPr>
            <w:r w:rsidRPr="00985C2D">
              <w:rPr>
                <w:bCs/>
                <w:sz w:val="22"/>
                <w:szCs w:val="22"/>
              </w:rPr>
              <w:t>CLO1</w:t>
            </w:r>
          </w:p>
        </w:tc>
        <w:tc>
          <w:tcPr>
            <w:tcW w:w="977" w:type="dxa"/>
            <w:tcBorders>
              <w:top w:val="single" w:sz="4" w:space="0" w:color="auto"/>
              <w:left w:val="single" w:sz="4" w:space="0" w:color="auto"/>
              <w:bottom w:val="single" w:sz="4" w:space="0" w:color="auto"/>
              <w:right w:val="single" w:sz="4" w:space="0" w:color="auto"/>
            </w:tcBorders>
            <w:vAlign w:val="center"/>
          </w:tcPr>
          <w:p w14:paraId="4FDF028C" w14:textId="77777777" w:rsidR="007133C5" w:rsidRPr="00985C2D" w:rsidRDefault="007133C5" w:rsidP="007133C5">
            <w:pPr>
              <w:jc w:val="center"/>
              <w:rPr>
                <w:bCs/>
                <w:sz w:val="22"/>
                <w:szCs w:val="22"/>
              </w:rPr>
            </w:pPr>
            <w:r w:rsidRPr="00985C2D">
              <w:rPr>
                <w:bCs/>
                <w:sz w:val="22"/>
                <w:szCs w:val="22"/>
              </w:rPr>
              <w:t>KTGK</w:t>
            </w:r>
          </w:p>
        </w:tc>
      </w:tr>
      <w:tr w:rsidR="00985C2D" w:rsidRPr="00985C2D" w14:paraId="24B34FCE"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53798656" w14:textId="77777777" w:rsidR="007133C5" w:rsidRPr="00985C2D" w:rsidRDefault="007133C5" w:rsidP="007133C5">
            <w:pPr>
              <w:jc w:val="center"/>
              <w:rPr>
                <w:sz w:val="22"/>
                <w:szCs w:val="22"/>
              </w:rPr>
            </w:pPr>
            <w:r w:rsidRPr="00985C2D">
              <w:rPr>
                <w:sz w:val="22"/>
                <w:szCs w:val="22"/>
              </w:rPr>
              <w:t>2</w:t>
            </w:r>
          </w:p>
        </w:tc>
        <w:tc>
          <w:tcPr>
            <w:tcW w:w="2432" w:type="dxa"/>
            <w:tcBorders>
              <w:top w:val="single" w:sz="4" w:space="0" w:color="auto"/>
              <w:left w:val="single" w:sz="4" w:space="0" w:color="auto"/>
              <w:bottom w:val="single" w:sz="4" w:space="0" w:color="auto"/>
              <w:right w:val="single" w:sz="4" w:space="0" w:color="auto"/>
            </w:tcBorders>
          </w:tcPr>
          <w:p w14:paraId="78238441" w14:textId="7CD933A9" w:rsidR="007133C5" w:rsidRPr="00985C2D" w:rsidRDefault="007133C5" w:rsidP="007133C5">
            <w:pPr>
              <w:widowControl w:val="0"/>
              <w:jc w:val="center"/>
              <w:rPr>
                <w:sz w:val="22"/>
                <w:szCs w:val="22"/>
              </w:rPr>
            </w:pPr>
            <w:r w:rsidRPr="00985C2D">
              <w:t>Thiết kế mô hình nghiên cứu</w:t>
            </w:r>
          </w:p>
        </w:tc>
        <w:tc>
          <w:tcPr>
            <w:tcW w:w="596" w:type="dxa"/>
            <w:tcBorders>
              <w:top w:val="single" w:sz="4" w:space="0" w:color="auto"/>
              <w:left w:val="single" w:sz="4" w:space="0" w:color="auto"/>
              <w:bottom w:val="single" w:sz="4" w:space="0" w:color="auto"/>
              <w:right w:val="single" w:sz="4" w:space="0" w:color="auto"/>
            </w:tcBorders>
          </w:tcPr>
          <w:p w14:paraId="0595AADA" w14:textId="77777777" w:rsidR="007133C5" w:rsidRPr="00985C2D" w:rsidRDefault="007133C5" w:rsidP="007133C5">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59C81CC6" w14:textId="77777777" w:rsidR="007133C5" w:rsidRPr="00985C2D" w:rsidRDefault="007133C5" w:rsidP="007133C5">
            <w:pPr>
              <w:jc w:val="center"/>
              <w:rPr>
                <w:bCs/>
                <w:sz w:val="22"/>
                <w:szCs w:val="22"/>
              </w:rPr>
            </w:pPr>
          </w:p>
        </w:tc>
        <w:tc>
          <w:tcPr>
            <w:tcW w:w="2113" w:type="dxa"/>
            <w:tcBorders>
              <w:top w:val="single" w:sz="4" w:space="0" w:color="auto"/>
              <w:left w:val="single" w:sz="4" w:space="0" w:color="auto"/>
              <w:bottom w:val="single" w:sz="4" w:space="0" w:color="auto"/>
              <w:right w:val="single" w:sz="4" w:space="0" w:color="auto"/>
            </w:tcBorders>
          </w:tcPr>
          <w:p w14:paraId="6D04BEE1" w14:textId="09CA1628" w:rsidR="007133C5" w:rsidRPr="00985C2D" w:rsidRDefault="007133C5" w:rsidP="007133C5">
            <w:pPr>
              <w:rPr>
                <w:bCs/>
              </w:rPr>
            </w:pPr>
            <w:r w:rsidRPr="00985C2D">
              <w:t>Xây dựng các biến số, các mối liên hệ và các giả thuyết nghiên cứu</w:t>
            </w:r>
          </w:p>
        </w:tc>
        <w:tc>
          <w:tcPr>
            <w:tcW w:w="980" w:type="dxa"/>
            <w:tcBorders>
              <w:top w:val="single" w:sz="4" w:space="0" w:color="auto"/>
              <w:left w:val="single" w:sz="4" w:space="0" w:color="auto"/>
              <w:bottom w:val="single" w:sz="4" w:space="0" w:color="auto"/>
              <w:right w:val="single" w:sz="4" w:space="0" w:color="auto"/>
            </w:tcBorders>
            <w:vAlign w:val="center"/>
          </w:tcPr>
          <w:p w14:paraId="6A1BAD9B" w14:textId="77777777" w:rsidR="007133C5" w:rsidRPr="00985C2D" w:rsidRDefault="007133C5" w:rsidP="007133C5">
            <w:pPr>
              <w:jc w:val="center"/>
              <w:rPr>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42DFF47E" w14:textId="77777777" w:rsidR="007133C5" w:rsidRPr="00985C2D" w:rsidRDefault="007133C5" w:rsidP="007133C5">
            <w:pPr>
              <w:jc w:val="center"/>
              <w:rPr>
                <w:bCs/>
                <w:sz w:val="22"/>
                <w:szCs w:val="22"/>
              </w:rPr>
            </w:pPr>
          </w:p>
        </w:tc>
      </w:tr>
      <w:tr w:rsidR="00985C2D" w:rsidRPr="00985C2D" w14:paraId="0789F6D3"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0E095700" w14:textId="77777777" w:rsidR="007133C5" w:rsidRPr="00985C2D" w:rsidRDefault="007133C5" w:rsidP="007133C5">
            <w:pPr>
              <w:jc w:val="center"/>
              <w:rPr>
                <w:sz w:val="22"/>
                <w:szCs w:val="22"/>
              </w:rPr>
            </w:pPr>
            <w:r w:rsidRPr="00985C2D">
              <w:rPr>
                <w:sz w:val="22"/>
                <w:szCs w:val="22"/>
              </w:rPr>
              <w:t>3</w:t>
            </w:r>
          </w:p>
        </w:tc>
        <w:tc>
          <w:tcPr>
            <w:tcW w:w="2432" w:type="dxa"/>
            <w:tcBorders>
              <w:top w:val="single" w:sz="4" w:space="0" w:color="auto"/>
              <w:left w:val="single" w:sz="4" w:space="0" w:color="auto"/>
              <w:bottom w:val="single" w:sz="4" w:space="0" w:color="auto"/>
              <w:right w:val="single" w:sz="4" w:space="0" w:color="auto"/>
            </w:tcBorders>
          </w:tcPr>
          <w:p w14:paraId="175B4137" w14:textId="170AABE6" w:rsidR="007133C5" w:rsidRPr="00985C2D" w:rsidRDefault="007133C5" w:rsidP="007133C5">
            <w:pPr>
              <w:widowControl w:val="0"/>
              <w:jc w:val="center"/>
              <w:rPr>
                <w:sz w:val="22"/>
                <w:szCs w:val="22"/>
              </w:rPr>
            </w:pPr>
            <w:r w:rsidRPr="00985C2D">
              <w:t>Lựa chọn và làm chủ phương pháp</w:t>
            </w:r>
          </w:p>
        </w:tc>
        <w:tc>
          <w:tcPr>
            <w:tcW w:w="596" w:type="dxa"/>
            <w:tcBorders>
              <w:top w:val="single" w:sz="4" w:space="0" w:color="auto"/>
              <w:left w:val="single" w:sz="4" w:space="0" w:color="auto"/>
              <w:bottom w:val="single" w:sz="4" w:space="0" w:color="auto"/>
              <w:right w:val="single" w:sz="4" w:space="0" w:color="auto"/>
            </w:tcBorders>
          </w:tcPr>
          <w:p w14:paraId="22E1A6E3" w14:textId="77777777" w:rsidR="007133C5" w:rsidRPr="00985C2D" w:rsidRDefault="007133C5" w:rsidP="007133C5">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45CC0604" w14:textId="77777777" w:rsidR="007133C5" w:rsidRPr="00985C2D" w:rsidRDefault="007133C5" w:rsidP="007133C5">
            <w:pPr>
              <w:jc w:val="center"/>
              <w:rPr>
                <w:bCs/>
                <w:sz w:val="22"/>
                <w:szCs w:val="22"/>
              </w:rPr>
            </w:pPr>
          </w:p>
        </w:tc>
        <w:tc>
          <w:tcPr>
            <w:tcW w:w="2113" w:type="dxa"/>
            <w:tcBorders>
              <w:top w:val="single" w:sz="4" w:space="0" w:color="auto"/>
              <w:left w:val="single" w:sz="4" w:space="0" w:color="auto"/>
              <w:bottom w:val="single" w:sz="4" w:space="0" w:color="auto"/>
              <w:right w:val="single" w:sz="4" w:space="0" w:color="auto"/>
            </w:tcBorders>
          </w:tcPr>
          <w:p w14:paraId="3F0FA018" w14:textId="0582F381" w:rsidR="007133C5" w:rsidRPr="00985C2D" w:rsidRDefault="007133C5" w:rsidP="007133C5">
            <w:pPr>
              <w:rPr>
                <w:bCs/>
              </w:rPr>
            </w:pPr>
            <w:r w:rsidRPr="00985C2D">
              <w:t>Nghiên cứu sâu về các thuật toán, phần mềm (như MATLAB, STATA, PSS/E...) hoặc các quy chuẩn kỹ thuật cần thiết cho thực nghiệm.</w:t>
            </w:r>
          </w:p>
        </w:tc>
        <w:tc>
          <w:tcPr>
            <w:tcW w:w="980" w:type="dxa"/>
            <w:tcBorders>
              <w:top w:val="single" w:sz="4" w:space="0" w:color="auto"/>
              <w:left w:val="single" w:sz="4" w:space="0" w:color="auto"/>
              <w:bottom w:val="single" w:sz="4" w:space="0" w:color="auto"/>
              <w:right w:val="single" w:sz="4" w:space="0" w:color="auto"/>
            </w:tcBorders>
            <w:vAlign w:val="center"/>
          </w:tcPr>
          <w:p w14:paraId="557D8DFC" w14:textId="77777777" w:rsidR="007133C5" w:rsidRPr="00985C2D" w:rsidRDefault="007133C5" w:rsidP="007133C5">
            <w:pPr>
              <w:jc w:val="center"/>
              <w:rPr>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4CBCF182" w14:textId="77777777" w:rsidR="007133C5" w:rsidRPr="00985C2D" w:rsidRDefault="007133C5" w:rsidP="007133C5">
            <w:pPr>
              <w:jc w:val="center"/>
              <w:rPr>
                <w:bCs/>
                <w:sz w:val="22"/>
                <w:szCs w:val="22"/>
              </w:rPr>
            </w:pPr>
            <w:r w:rsidRPr="00985C2D">
              <w:rPr>
                <w:bCs/>
                <w:sz w:val="22"/>
                <w:szCs w:val="22"/>
              </w:rPr>
              <w:t>KTGK</w:t>
            </w:r>
          </w:p>
        </w:tc>
      </w:tr>
      <w:tr w:rsidR="00985C2D" w:rsidRPr="00985C2D" w14:paraId="05EDEF1E"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52CEB406" w14:textId="77777777" w:rsidR="007133C5" w:rsidRPr="00985C2D" w:rsidRDefault="007133C5" w:rsidP="007133C5">
            <w:pPr>
              <w:jc w:val="center"/>
              <w:rPr>
                <w:sz w:val="22"/>
                <w:szCs w:val="22"/>
              </w:rPr>
            </w:pPr>
            <w:r w:rsidRPr="00985C2D">
              <w:rPr>
                <w:sz w:val="22"/>
                <w:szCs w:val="22"/>
              </w:rPr>
              <w:t>4</w:t>
            </w:r>
          </w:p>
        </w:tc>
        <w:tc>
          <w:tcPr>
            <w:tcW w:w="2432" w:type="dxa"/>
            <w:tcBorders>
              <w:top w:val="single" w:sz="4" w:space="0" w:color="auto"/>
              <w:left w:val="single" w:sz="4" w:space="0" w:color="auto"/>
              <w:bottom w:val="single" w:sz="4" w:space="0" w:color="auto"/>
              <w:right w:val="single" w:sz="4" w:space="0" w:color="auto"/>
            </w:tcBorders>
          </w:tcPr>
          <w:p w14:paraId="5EDD2CEF" w14:textId="0BFA9B00" w:rsidR="007133C5" w:rsidRPr="00985C2D" w:rsidRDefault="007133C5" w:rsidP="007133C5">
            <w:pPr>
              <w:widowControl w:val="0"/>
              <w:jc w:val="center"/>
              <w:rPr>
                <w:sz w:val="22"/>
                <w:szCs w:val="22"/>
              </w:rPr>
            </w:pPr>
            <w:r w:rsidRPr="00985C2D">
              <w:rPr>
                <w:bCs/>
              </w:rPr>
              <w:t>Đề xuất khung lý thuyết</w:t>
            </w:r>
          </w:p>
        </w:tc>
        <w:tc>
          <w:tcPr>
            <w:tcW w:w="596" w:type="dxa"/>
            <w:tcBorders>
              <w:top w:val="single" w:sz="4" w:space="0" w:color="auto"/>
              <w:left w:val="single" w:sz="4" w:space="0" w:color="auto"/>
              <w:bottom w:val="single" w:sz="4" w:space="0" w:color="auto"/>
              <w:right w:val="single" w:sz="4" w:space="0" w:color="auto"/>
            </w:tcBorders>
          </w:tcPr>
          <w:p w14:paraId="6611B619" w14:textId="77777777" w:rsidR="007133C5" w:rsidRPr="00985C2D" w:rsidRDefault="007133C5" w:rsidP="007133C5">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5083BECA" w14:textId="77777777" w:rsidR="007133C5" w:rsidRPr="00985C2D" w:rsidRDefault="007133C5" w:rsidP="007133C5">
            <w:pPr>
              <w:jc w:val="center"/>
              <w:rPr>
                <w:bCs/>
                <w:sz w:val="22"/>
                <w:szCs w:val="22"/>
              </w:rPr>
            </w:pPr>
          </w:p>
        </w:tc>
        <w:tc>
          <w:tcPr>
            <w:tcW w:w="2113" w:type="dxa"/>
            <w:tcBorders>
              <w:top w:val="single" w:sz="4" w:space="0" w:color="auto"/>
              <w:left w:val="single" w:sz="4" w:space="0" w:color="auto"/>
              <w:bottom w:val="single" w:sz="4" w:space="0" w:color="auto"/>
              <w:right w:val="single" w:sz="4" w:space="0" w:color="auto"/>
            </w:tcBorders>
          </w:tcPr>
          <w:p w14:paraId="693B1FD3" w14:textId="031965D2" w:rsidR="007133C5" w:rsidRPr="00985C2D" w:rsidRDefault="007133C5" w:rsidP="007133C5">
            <w:pPr>
              <w:rPr>
                <w:bCs/>
              </w:rPr>
            </w:pPr>
            <w:r w:rsidRPr="00985C2D">
              <w:t>Định hướng cho các bước triển khai tiếp theo của luận án.</w:t>
            </w:r>
          </w:p>
        </w:tc>
        <w:tc>
          <w:tcPr>
            <w:tcW w:w="980" w:type="dxa"/>
            <w:tcBorders>
              <w:top w:val="single" w:sz="4" w:space="0" w:color="auto"/>
              <w:left w:val="single" w:sz="4" w:space="0" w:color="auto"/>
              <w:bottom w:val="single" w:sz="4" w:space="0" w:color="auto"/>
              <w:right w:val="single" w:sz="4" w:space="0" w:color="auto"/>
            </w:tcBorders>
            <w:vAlign w:val="center"/>
          </w:tcPr>
          <w:p w14:paraId="1C40D6B1" w14:textId="77777777" w:rsidR="007133C5" w:rsidRPr="00985C2D" w:rsidRDefault="007133C5" w:rsidP="007133C5">
            <w:pPr>
              <w:jc w:val="center"/>
              <w:rPr>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7E79137F" w14:textId="77777777" w:rsidR="007133C5" w:rsidRPr="00985C2D" w:rsidRDefault="007133C5" w:rsidP="007133C5">
            <w:pPr>
              <w:jc w:val="center"/>
              <w:rPr>
                <w:bCs/>
                <w:sz w:val="22"/>
                <w:szCs w:val="22"/>
              </w:rPr>
            </w:pPr>
            <w:r w:rsidRPr="00985C2D">
              <w:rPr>
                <w:bCs/>
                <w:sz w:val="22"/>
                <w:szCs w:val="22"/>
              </w:rPr>
              <w:t>KTGK</w:t>
            </w:r>
          </w:p>
        </w:tc>
      </w:tr>
      <w:tr w:rsidR="00985C2D" w:rsidRPr="00985C2D" w14:paraId="5FC80C35"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13FB0EAB" w14:textId="77777777" w:rsidR="00960124" w:rsidRPr="00985C2D" w:rsidRDefault="00960124" w:rsidP="00960124">
            <w:pPr>
              <w:jc w:val="center"/>
              <w:rPr>
                <w:sz w:val="22"/>
                <w:szCs w:val="22"/>
              </w:rPr>
            </w:pPr>
            <w:r w:rsidRPr="00985C2D">
              <w:rPr>
                <w:sz w:val="22"/>
                <w:szCs w:val="22"/>
              </w:rPr>
              <w:t>5</w:t>
            </w:r>
          </w:p>
        </w:tc>
        <w:tc>
          <w:tcPr>
            <w:tcW w:w="2432" w:type="dxa"/>
            <w:tcBorders>
              <w:top w:val="single" w:sz="4" w:space="0" w:color="auto"/>
              <w:left w:val="single" w:sz="4" w:space="0" w:color="auto"/>
              <w:bottom w:val="single" w:sz="4" w:space="0" w:color="auto"/>
              <w:right w:val="single" w:sz="4" w:space="0" w:color="auto"/>
            </w:tcBorders>
            <w:vAlign w:val="center"/>
          </w:tcPr>
          <w:p w14:paraId="216E7583" w14:textId="77777777" w:rsidR="00960124" w:rsidRPr="00985C2D" w:rsidRDefault="00960124" w:rsidP="00960124">
            <w:pPr>
              <w:widowControl w:val="0"/>
              <w:jc w:val="center"/>
              <w:rPr>
                <w:b/>
                <w:sz w:val="22"/>
                <w:szCs w:val="22"/>
              </w:rPr>
            </w:pPr>
            <w:r w:rsidRPr="00985C2D">
              <w:rPr>
                <w:b/>
                <w:sz w:val="22"/>
                <w:szCs w:val="22"/>
              </w:rPr>
              <w:t>...</w:t>
            </w:r>
          </w:p>
        </w:tc>
        <w:tc>
          <w:tcPr>
            <w:tcW w:w="596" w:type="dxa"/>
            <w:tcBorders>
              <w:top w:val="single" w:sz="4" w:space="0" w:color="auto"/>
              <w:left w:val="single" w:sz="4" w:space="0" w:color="auto"/>
              <w:bottom w:val="single" w:sz="4" w:space="0" w:color="auto"/>
              <w:right w:val="single" w:sz="4" w:space="0" w:color="auto"/>
            </w:tcBorders>
          </w:tcPr>
          <w:p w14:paraId="259EEFB1" w14:textId="77777777" w:rsidR="00960124" w:rsidRPr="00985C2D" w:rsidRDefault="00960124" w:rsidP="00960124">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5D5E2F9E" w14:textId="77777777" w:rsidR="00960124" w:rsidRPr="00985C2D" w:rsidRDefault="00960124" w:rsidP="00960124">
            <w:pPr>
              <w:jc w:val="center"/>
              <w:rPr>
                <w:b/>
                <w:bCs/>
                <w:sz w:val="22"/>
                <w:szCs w:val="22"/>
              </w:rPr>
            </w:pPr>
          </w:p>
        </w:tc>
        <w:tc>
          <w:tcPr>
            <w:tcW w:w="2113" w:type="dxa"/>
            <w:tcBorders>
              <w:top w:val="single" w:sz="4" w:space="0" w:color="auto"/>
              <w:left w:val="single" w:sz="4" w:space="0" w:color="auto"/>
              <w:bottom w:val="single" w:sz="4" w:space="0" w:color="auto"/>
              <w:right w:val="single" w:sz="4" w:space="0" w:color="auto"/>
            </w:tcBorders>
            <w:vAlign w:val="center"/>
          </w:tcPr>
          <w:p w14:paraId="0155A3D5" w14:textId="77777777" w:rsidR="00960124" w:rsidRPr="00985C2D" w:rsidRDefault="00960124" w:rsidP="00960124">
            <w:pPr>
              <w:jc w:val="center"/>
              <w:rPr>
                <w:b/>
                <w:bCs/>
                <w:sz w:val="22"/>
                <w:szCs w:val="22"/>
              </w:rPr>
            </w:pPr>
          </w:p>
        </w:tc>
        <w:tc>
          <w:tcPr>
            <w:tcW w:w="980" w:type="dxa"/>
            <w:tcBorders>
              <w:top w:val="single" w:sz="4" w:space="0" w:color="auto"/>
              <w:left w:val="single" w:sz="4" w:space="0" w:color="auto"/>
              <w:bottom w:val="single" w:sz="4" w:space="0" w:color="auto"/>
              <w:right w:val="single" w:sz="4" w:space="0" w:color="auto"/>
            </w:tcBorders>
            <w:vAlign w:val="center"/>
          </w:tcPr>
          <w:p w14:paraId="4D7AD747" w14:textId="77777777" w:rsidR="00960124" w:rsidRPr="00985C2D" w:rsidRDefault="00960124" w:rsidP="00960124">
            <w:pPr>
              <w:jc w:val="center"/>
              <w:rPr>
                <w:b/>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7CA1A1C5" w14:textId="77777777" w:rsidR="00960124" w:rsidRPr="00985C2D" w:rsidRDefault="00960124" w:rsidP="00960124">
            <w:pPr>
              <w:jc w:val="center"/>
              <w:rPr>
                <w:b/>
                <w:bCs/>
                <w:sz w:val="22"/>
                <w:szCs w:val="22"/>
              </w:rPr>
            </w:pPr>
          </w:p>
        </w:tc>
      </w:tr>
      <w:tr w:rsidR="00985C2D" w:rsidRPr="00985C2D" w14:paraId="646321F1"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10CCC193" w14:textId="77777777" w:rsidR="00960124" w:rsidRPr="00985C2D" w:rsidRDefault="00960124" w:rsidP="00960124">
            <w:pPr>
              <w:jc w:val="center"/>
              <w:rPr>
                <w:sz w:val="22"/>
                <w:szCs w:val="22"/>
              </w:rPr>
            </w:pPr>
          </w:p>
        </w:tc>
        <w:tc>
          <w:tcPr>
            <w:tcW w:w="2432" w:type="dxa"/>
            <w:tcBorders>
              <w:top w:val="single" w:sz="4" w:space="0" w:color="auto"/>
              <w:left w:val="single" w:sz="4" w:space="0" w:color="auto"/>
              <w:bottom w:val="single" w:sz="4" w:space="0" w:color="auto"/>
              <w:right w:val="single" w:sz="4" w:space="0" w:color="auto"/>
            </w:tcBorders>
            <w:vAlign w:val="center"/>
          </w:tcPr>
          <w:p w14:paraId="1A2AD269" w14:textId="77777777" w:rsidR="00960124" w:rsidRPr="00985C2D" w:rsidRDefault="00960124" w:rsidP="00960124">
            <w:pPr>
              <w:widowControl w:val="0"/>
              <w:jc w:val="center"/>
              <w:rPr>
                <w:b/>
                <w:sz w:val="22"/>
                <w:szCs w:val="22"/>
              </w:rPr>
            </w:pPr>
            <w:r w:rsidRPr="00985C2D">
              <w:rPr>
                <w:b/>
                <w:sz w:val="22"/>
                <w:szCs w:val="22"/>
              </w:rPr>
              <w:t>Tổng</w:t>
            </w:r>
          </w:p>
        </w:tc>
        <w:tc>
          <w:tcPr>
            <w:tcW w:w="596" w:type="dxa"/>
            <w:tcBorders>
              <w:top w:val="single" w:sz="4" w:space="0" w:color="auto"/>
              <w:left w:val="single" w:sz="4" w:space="0" w:color="auto"/>
              <w:bottom w:val="single" w:sz="4" w:space="0" w:color="auto"/>
              <w:right w:val="single" w:sz="4" w:space="0" w:color="auto"/>
            </w:tcBorders>
          </w:tcPr>
          <w:p w14:paraId="77D6CDD9" w14:textId="77777777" w:rsidR="00960124" w:rsidRPr="00985C2D" w:rsidRDefault="00960124" w:rsidP="00960124">
            <w:pPr>
              <w:jc w:val="center"/>
              <w:rPr>
                <w:sz w:val="22"/>
                <w:szCs w:val="22"/>
              </w:rPr>
            </w:pPr>
            <w:r w:rsidRPr="00985C2D">
              <w:rPr>
                <w:sz w:val="22"/>
                <w:szCs w:val="22"/>
              </w:rPr>
              <w:t>30</w:t>
            </w:r>
          </w:p>
        </w:tc>
        <w:tc>
          <w:tcPr>
            <w:tcW w:w="1131" w:type="dxa"/>
            <w:tcBorders>
              <w:top w:val="single" w:sz="4" w:space="0" w:color="auto"/>
              <w:left w:val="single" w:sz="4" w:space="0" w:color="auto"/>
              <w:bottom w:val="single" w:sz="4" w:space="0" w:color="auto"/>
              <w:right w:val="single" w:sz="4" w:space="0" w:color="auto"/>
            </w:tcBorders>
            <w:vAlign w:val="center"/>
          </w:tcPr>
          <w:p w14:paraId="06A3F785" w14:textId="77777777" w:rsidR="00960124" w:rsidRPr="00985C2D" w:rsidRDefault="00960124" w:rsidP="00960124">
            <w:pPr>
              <w:jc w:val="center"/>
              <w:rPr>
                <w:b/>
                <w:bCs/>
                <w:sz w:val="22"/>
                <w:szCs w:val="22"/>
              </w:rPr>
            </w:pPr>
            <w:r w:rsidRPr="00985C2D">
              <w:rPr>
                <w:b/>
                <w:bCs/>
                <w:sz w:val="22"/>
                <w:szCs w:val="22"/>
              </w:rPr>
              <w:t>- Tổng kết</w:t>
            </w:r>
          </w:p>
        </w:tc>
        <w:tc>
          <w:tcPr>
            <w:tcW w:w="2113" w:type="dxa"/>
            <w:tcBorders>
              <w:top w:val="single" w:sz="4" w:space="0" w:color="auto"/>
              <w:left w:val="single" w:sz="4" w:space="0" w:color="auto"/>
              <w:bottom w:val="single" w:sz="4" w:space="0" w:color="auto"/>
              <w:right w:val="single" w:sz="4" w:space="0" w:color="auto"/>
            </w:tcBorders>
            <w:vAlign w:val="center"/>
          </w:tcPr>
          <w:p w14:paraId="5B5B5C31" w14:textId="77777777" w:rsidR="00960124" w:rsidRPr="00985C2D" w:rsidRDefault="00960124" w:rsidP="00960124">
            <w:pPr>
              <w:jc w:val="center"/>
              <w:rPr>
                <w:b/>
                <w:bCs/>
                <w:sz w:val="22"/>
                <w:szCs w:val="22"/>
              </w:rPr>
            </w:pPr>
            <w:r w:rsidRPr="00985C2D">
              <w:rPr>
                <w:b/>
                <w:bCs/>
                <w:sz w:val="22"/>
                <w:szCs w:val="22"/>
              </w:rPr>
              <w:t>- Hỏi đáp</w:t>
            </w:r>
          </w:p>
        </w:tc>
        <w:tc>
          <w:tcPr>
            <w:tcW w:w="980" w:type="dxa"/>
            <w:tcBorders>
              <w:top w:val="single" w:sz="4" w:space="0" w:color="auto"/>
              <w:left w:val="single" w:sz="4" w:space="0" w:color="auto"/>
              <w:bottom w:val="single" w:sz="4" w:space="0" w:color="auto"/>
              <w:right w:val="single" w:sz="4" w:space="0" w:color="auto"/>
            </w:tcBorders>
            <w:vAlign w:val="center"/>
          </w:tcPr>
          <w:p w14:paraId="5AECAA74" w14:textId="77777777" w:rsidR="00960124" w:rsidRPr="00985C2D" w:rsidRDefault="00960124" w:rsidP="00960124">
            <w:pPr>
              <w:jc w:val="center"/>
              <w:rPr>
                <w:b/>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4453F823" w14:textId="77777777" w:rsidR="00960124" w:rsidRPr="00985C2D" w:rsidRDefault="00960124" w:rsidP="00960124">
            <w:pPr>
              <w:jc w:val="center"/>
              <w:rPr>
                <w:b/>
                <w:bCs/>
                <w:sz w:val="22"/>
                <w:szCs w:val="22"/>
              </w:rPr>
            </w:pPr>
            <w:r w:rsidRPr="00985C2D">
              <w:rPr>
                <w:b/>
                <w:bCs/>
                <w:sz w:val="22"/>
                <w:szCs w:val="22"/>
              </w:rPr>
              <w:t>KTHP</w:t>
            </w:r>
          </w:p>
        </w:tc>
      </w:tr>
    </w:tbl>
    <w:p w14:paraId="6F7A6F46" w14:textId="77777777" w:rsidR="002E27A0" w:rsidRPr="00985C2D" w:rsidRDefault="002E27A0" w:rsidP="007D2F96">
      <w:pPr>
        <w:jc w:val="both"/>
      </w:pPr>
    </w:p>
    <w:p w14:paraId="57412A30" w14:textId="77777777" w:rsidR="009821E7" w:rsidRPr="00985C2D" w:rsidRDefault="009821E7" w:rsidP="009821E7">
      <w:pPr>
        <w:jc w:val="both"/>
        <w:rPr>
          <w:i/>
          <w:iCs/>
          <w:lang w:val="fr-FR"/>
        </w:rPr>
      </w:pPr>
    </w:p>
    <w:p w14:paraId="79FC51FE" w14:textId="77777777" w:rsidR="007D2F96" w:rsidRPr="00985C2D" w:rsidRDefault="004A33F8" w:rsidP="00CB6561">
      <w:pPr>
        <w:pStyle w:val="u1"/>
      </w:pPr>
      <w:r w:rsidRPr="00985C2D">
        <w:t>7</w:t>
      </w:r>
      <w:r w:rsidR="007D2F96" w:rsidRPr="00985C2D">
        <w:t>. Phương pháp, hình thức kiểm tra – đánh giá kết quả học tập học phần</w:t>
      </w:r>
    </w:p>
    <w:p w14:paraId="698ACE48" w14:textId="37FBE2D2" w:rsidR="00CD37B9" w:rsidRPr="00985C2D" w:rsidRDefault="00CD37B9" w:rsidP="00CD37B9">
      <w:pPr>
        <w:jc w:val="both"/>
        <w:rPr>
          <w:i/>
        </w:rPr>
      </w:pPr>
      <w:r w:rsidRPr="00985C2D">
        <w:rPr>
          <w:b/>
        </w:rPr>
        <w:t>7.1. Nhiệm vụ của NCS</w:t>
      </w:r>
    </w:p>
    <w:p w14:paraId="0D188EFB" w14:textId="77777777" w:rsidR="00CD37B9" w:rsidRPr="00985C2D" w:rsidRDefault="00CD37B9" w:rsidP="00CD37B9">
      <w:pPr>
        <w:jc w:val="both"/>
      </w:pPr>
      <w:r w:rsidRPr="00985C2D">
        <w:rPr>
          <w:b/>
        </w:rPr>
        <w:t xml:space="preserve">- </w:t>
      </w:r>
      <w:r w:rsidRPr="00985C2D">
        <w:t xml:space="preserve">Tuân thủ quy định của Bộ Gáo dục và Đào tạo và của Trường Đại học Điện lực; </w:t>
      </w:r>
    </w:p>
    <w:p w14:paraId="0231D91A" w14:textId="77777777" w:rsidR="00CD37B9" w:rsidRPr="00985C2D" w:rsidRDefault="00CD37B9" w:rsidP="00CD37B9">
      <w:pPr>
        <w:jc w:val="both"/>
      </w:pPr>
      <w:r w:rsidRPr="00985C2D">
        <w:t>- Thực hiện đầy đủ và trung thực các nhiệm vụ của những người hướng dẫn khoa học yêu cầu</w:t>
      </w:r>
    </w:p>
    <w:p w14:paraId="7B3D3E5D" w14:textId="77777777" w:rsidR="00C6093E" w:rsidRPr="00985C2D" w:rsidRDefault="004A33F8" w:rsidP="001B5DDD">
      <w:r w:rsidRPr="00985C2D">
        <w:rPr>
          <w:b/>
          <w:bCs/>
        </w:rPr>
        <w:t>7</w:t>
      </w:r>
      <w:r w:rsidR="00C6093E" w:rsidRPr="00985C2D">
        <w:rPr>
          <w:b/>
          <w:bCs/>
        </w:rPr>
        <w:t>.2. Quy định về thi cử, học vụ</w:t>
      </w:r>
    </w:p>
    <w:p w14:paraId="778E735D" w14:textId="77777777" w:rsidR="00C6093E" w:rsidRPr="00985C2D" w:rsidRDefault="00C6093E" w:rsidP="001B5DDD">
      <w:r w:rsidRPr="00985C2D">
        <w:t xml:space="preserve">     - Sinh viên phải dự lớp đầy đủ, đảm bảo tối thiểu </w:t>
      </w:r>
      <w:r w:rsidR="001531F7" w:rsidRPr="00985C2D">
        <w:t>7</w:t>
      </w:r>
      <w:r w:rsidRPr="00985C2D">
        <w:t>0% các buổi học trên lớp.</w:t>
      </w:r>
    </w:p>
    <w:p w14:paraId="2EECA11C" w14:textId="77777777" w:rsidR="00C6093E" w:rsidRPr="00985C2D" w:rsidRDefault="00C6093E" w:rsidP="001B5DDD">
      <w:r w:rsidRPr="00985C2D">
        <w:t xml:space="preserve">     - Hoàn thành các nhiệm vụ được giao đối với học phần</w:t>
      </w:r>
    </w:p>
    <w:p w14:paraId="46ED7F6C" w14:textId="77777777" w:rsidR="00C6093E" w:rsidRPr="00985C2D" w:rsidRDefault="004A33F8" w:rsidP="001B5DDD">
      <w:r w:rsidRPr="00985C2D">
        <w:rPr>
          <w:b/>
          <w:bCs/>
        </w:rPr>
        <w:t>7</w:t>
      </w:r>
      <w:r w:rsidR="001C0025" w:rsidRPr="00985C2D">
        <w:rPr>
          <w:b/>
          <w:bCs/>
        </w:rPr>
        <w:t>.3.</w:t>
      </w:r>
      <w:r w:rsidR="00C6093E" w:rsidRPr="00985C2D">
        <w:rPr>
          <w:b/>
          <w:bCs/>
        </w:rPr>
        <w:t xml:space="preserve"> Đánh giá kết quả học tập</w:t>
      </w:r>
    </w:p>
    <w:p w14:paraId="203E1A51" w14:textId="77777777" w:rsidR="00C6093E" w:rsidRPr="00985C2D" w:rsidRDefault="00C6093E" w:rsidP="001B5DDD">
      <w:r w:rsidRPr="00985C2D">
        <w:t>- Thang điểm: 10.</w:t>
      </w:r>
    </w:p>
    <w:p w14:paraId="0984653A" w14:textId="77777777" w:rsidR="00C6093E" w:rsidRPr="00985C2D" w:rsidRDefault="00C6093E" w:rsidP="001B5DDD">
      <w:r w:rsidRPr="00985C2D">
        <w:t>- Các thành phần đánh giá:</w:t>
      </w:r>
      <w:r w:rsidR="0041587C" w:rsidRPr="00985C2D">
        <w:t xml:space="preserve"> </w:t>
      </w:r>
    </w:p>
    <w:p w14:paraId="372C26B5" w14:textId="77777777" w:rsidR="00190C60" w:rsidRPr="00985C2D" w:rsidRDefault="00190C60" w:rsidP="001B5DDD"/>
    <w:tbl>
      <w:tblPr>
        <w:tblW w:w="4742"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20"/>
        <w:gridCol w:w="947"/>
        <w:gridCol w:w="1463"/>
        <w:gridCol w:w="1072"/>
        <w:gridCol w:w="854"/>
        <w:gridCol w:w="800"/>
        <w:gridCol w:w="1040"/>
        <w:gridCol w:w="1010"/>
      </w:tblGrid>
      <w:tr w:rsidR="00FC4385" w:rsidRPr="00985C2D" w14:paraId="245E331C" w14:textId="77777777" w:rsidTr="00CD37B9">
        <w:trPr>
          <w:trHeight w:val="894"/>
          <w:tblHeader/>
          <w:jc w:val="center"/>
        </w:trPr>
        <w:tc>
          <w:tcPr>
            <w:tcW w:w="825" w:type="pct"/>
            <w:tcMar>
              <w:top w:w="100" w:type="dxa"/>
              <w:left w:w="100" w:type="dxa"/>
              <w:bottom w:w="100" w:type="dxa"/>
              <w:right w:w="100" w:type="dxa"/>
            </w:tcMar>
            <w:vAlign w:val="center"/>
          </w:tcPr>
          <w:p w14:paraId="33D5AFEB" w14:textId="77777777" w:rsidR="00C6093E" w:rsidRPr="00985C2D" w:rsidRDefault="00C6093E" w:rsidP="00523DE2">
            <w:pPr>
              <w:jc w:val="center"/>
              <w:rPr>
                <w:sz w:val="22"/>
                <w:szCs w:val="22"/>
              </w:rPr>
            </w:pPr>
            <w:r w:rsidRPr="00985C2D">
              <w:rPr>
                <w:b/>
                <w:bCs/>
                <w:sz w:val="22"/>
                <w:szCs w:val="22"/>
              </w:rPr>
              <w:lastRenderedPageBreak/>
              <w:t>Thành phần đánh giá</w:t>
            </w:r>
          </w:p>
        </w:tc>
        <w:tc>
          <w:tcPr>
            <w:tcW w:w="550" w:type="pct"/>
            <w:tcMar>
              <w:top w:w="100" w:type="dxa"/>
              <w:left w:w="100" w:type="dxa"/>
              <w:bottom w:w="100" w:type="dxa"/>
              <w:right w:w="100" w:type="dxa"/>
            </w:tcMar>
            <w:vAlign w:val="center"/>
          </w:tcPr>
          <w:p w14:paraId="27CA8CC2" w14:textId="77777777" w:rsidR="00C6093E" w:rsidRPr="00985C2D" w:rsidRDefault="00C6093E" w:rsidP="00523DE2">
            <w:pPr>
              <w:jc w:val="center"/>
              <w:rPr>
                <w:sz w:val="22"/>
                <w:szCs w:val="22"/>
              </w:rPr>
            </w:pPr>
            <w:r w:rsidRPr="00985C2D">
              <w:rPr>
                <w:b/>
                <w:bCs/>
                <w:sz w:val="22"/>
                <w:szCs w:val="22"/>
              </w:rPr>
              <w:t>Trọng số tính điểm học phần (%)</w:t>
            </w:r>
          </w:p>
        </w:tc>
        <w:tc>
          <w:tcPr>
            <w:tcW w:w="850" w:type="pct"/>
            <w:tcMar>
              <w:top w:w="100" w:type="dxa"/>
              <w:left w:w="100" w:type="dxa"/>
              <w:bottom w:w="100" w:type="dxa"/>
              <w:right w:w="100" w:type="dxa"/>
            </w:tcMar>
            <w:vAlign w:val="center"/>
          </w:tcPr>
          <w:p w14:paraId="2086C5C5" w14:textId="77777777" w:rsidR="00C6093E" w:rsidRPr="00985C2D" w:rsidRDefault="00C6093E" w:rsidP="00523DE2">
            <w:pPr>
              <w:jc w:val="center"/>
              <w:rPr>
                <w:sz w:val="22"/>
                <w:szCs w:val="22"/>
              </w:rPr>
            </w:pPr>
            <w:r w:rsidRPr="00985C2D">
              <w:rPr>
                <w:b/>
                <w:bCs/>
                <w:sz w:val="22"/>
                <w:szCs w:val="22"/>
              </w:rPr>
              <w:t>Bài đánh giá</w:t>
            </w:r>
          </w:p>
        </w:tc>
        <w:tc>
          <w:tcPr>
            <w:tcW w:w="623" w:type="pct"/>
            <w:tcMar>
              <w:top w:w="100" w:type="dxa"/>
              <w:left w:w="100" w:type="dxa"/>
              <w:bottom w:w="100" w:type="dxa"/>
              <w:right w:w="100" w:type="dxa"/>
            </w:tcMar>
            <w:vAlign w:val="center"/>
          </w:tcPr>
          <w:p w14:paraId="6D5DE17E" w14:textId="77777777" w:rsidR="00C6093E" w:rsidRPr="00985C2D" w:rsidRDefault="00C6093E" w:rsidP="00523DE2">
            <w:pPr>
              <w:jc w:val="center"/>
              <w:rPr>
                <w:sz w:val="22"/>
                <w:szCs w:val="22"/>
              </w:rPr>
            </w:pPr>
            <w:r w:rsidRPr="00985C2D">
              <w:rPr>
                <w:b/>
                <w:bCs/>
                <w:sz w:val="22"/>
                <w:szCs w:val="22"/>
              </w:rPr>
              <w:t>Hình thức đánh giá</w:t>
            </w:r>
          </w:p>
        </w:tc>
        <w:tc>
          <w:tcPr>
            <w:tcW w:w="496" w:type="pct"/>
            <w:tcMar>
              <w:top w:w="100" w:type="dxa"/>
              <w:left w:w="100" w:type="dxa"/>
              <w:bottom w:w="100" w:type="dxa"/>
              <w:right w:w="100" w:type="dxa"/>
            </w:tcMar>
            <w:vAlign w:val="center"/>
          </w:tcPr>
          <w:p w14:paraId="45A09130" w14:textId="77777777" w:rsidR="00C6093E" w:rsidRPr="00985C2D" w:rsidRDefault="00C6093E" w:rsidP="00523DE2">
            <w:pPr>
              <w:jc w:val="center"/>
              <w:rPr>
                <w:sz w:val="22"/>
                <w:szCs w:val="22"/>
              </w:rPr>
            </w:pPr>
            <w:r w:rsidRPr="00985C2D">
              <w:rPr>
                <w:b/>
                <w:bCs/>
                <w:sz w:val="22"/>
                <w:szCs w:val="22"/>
              </w:rPr>
              <w:t>Tiêu chí đánh giá</w:t>
            </w:r>
          </w:p>
        </w:tc>
        <w:tc>
          <w:tcPr>
            <w:tcW w:w="465" w:type="pct"/>
            <w:tcMar>
              <w:top w:w="100" w:type="dxa"/>
              <w:left w:w="100" w:type="dxa"/>
              <w:bottom w:w="100" w:type="dxa"/>
              <w:right w:w="100" w:type="dxa"/>
            </w:tcMar>
            <w:vAlign w:val="center"/>
          </w:tcPr>
          <w:p w14:paraId="3BEEC65D" w14:textId="77777777" w:rsidR="00C6093E" w:rsidRPr="00985C2D" w:rsidRDefault="00C6093E" w:rsidP="00523DE2">
            <w:pPr>
              <w:jc w:val="center"/>
              <w:rPr>
                <w:sz w:val="22"/>
                <w:szCs w:val="22"/>
              </w:rPr>
            </w:pPr>
            <w:r w:rsidRPr="00985C2D">
              <w:rPr>
                <w:b/>
                <w:bCs/>
                <w:sz w:val="22"/>
                <w:szCs w:val="22"/>
              </w:rPr>
              <w:t>CĐR được đánh giá</w:t>
            </w:r>
          </w:p>
        </w:tc>
        <w:tc>
          <w:tcPr>
            <w:tcW w:w="604" w:type="pct"/>
            <w:tcMar>
              <w:top w:w="100" w:type="dxa"/>
              <w:left w:w="100" w:type="dxa"/>
              <w:bottom w:w="100" w:type="dxa"/>
              <w:right w:w="100" w:type="dxa"/>
            </w:tcMar>
            <w:vAlign w:val="center"/>
          </w:tcPr>
          <w:p w14:paraId="523CB527" w14:textId="77777777" w:rsidR="00C6093E" w:rsidRPr="00985C2D" w:rsidRDefault="00C6093E" w:rsidP="00523DE2">
            <w:pPr>
              <w:jc w:val="center"/>
              <w:rPr>
                <w:sz w:val="22"/>
                <w:szCs w:val="22"/>
              </w:rPr>
            </w:pPr>
            <w:r w:rsidRPr="00985C2D">
              <w:rPr>
                <w:b/>
                <w:bCs/>
                <w:sz w:val="22"/>
                <w:szCs w:val="22"/>
              </w:rPr>
              <w:t>Điểm tối đa của CĐR trong lần đánh giá</w:t>
            </w:r>
          </w:p>
        </w:tc>
        <w:tc>
          <w:tcPr>
            <w:tcW w:w="587" w:type="pct"/>
            <w:tcMar>
              <w:top w:w="100" w:type="dxa"/>
              <w:left w:w="100" w:type="dxa"/>
              <w:bottom w:w="100" w:type="dxa"/>
              <w:right w:w="100" w:type="dxa"/>
            </w:tcMar>
            <w:vAlign w:val="center"/>
          </w:tcPr>
          <w:p w14:paraId="7DFE6B10" w14:textId="77777777" w:rsidR="00C6093E" w:rsidRPr="00985C2D" w:rsidRDefault="00C6093E" w:rsidP="00523DE2">
            <w:pPr>
              <w:jc w:val="center"/>
              <w:rPr>
                <w:sz w:val="22"/>
                <w:szCs w:val="22"/>
              </w:rPr>
            </w:pPr>
            <w:r w:rsidRPr="00985C2D">
              <w:rPr>
                <w:b/>
                <w:bCs/>
                <w:sz w:val="22"/>
                <w:szCs w:val="22"/>
              </w:rPr>
              <w:t>Trọng số đánh giá theo CĐR (%)</w:t>
            </w:r>
          </w:p>
        </w:tc>
      </w:tr>
      <w:tr w:rsidR="00B6009F" w:rsidRPr="00985C2D" w14:paraId="0D1B61F4" w14:textId="77777777" w:rsidTr="00B037ED">
        <w:trPr>
          <w:trHeight w:val="961"/>
          <w:jc w:val="center"/>
        </w:trPr>
        <w:tc>
          <w:tcPr>
            <w:tcW w:w="825" w:type="pct"/>
            <w:tcMar>
              <w:top w:w="100" w:type="dxa"/>
              <w:left w:w="100" w:type="dxa"/>
              <w:bottom w:w="100" w:type="dxa"/>
              <w:right w:w="100" w:type="dxa"/>
            </w:tcMar>
            <w:vAlign w:val="center"/>
          </w:tcPr>
          <w:p w14:paraId="4CDB7B09" w14:textId="77777777" w:rsidR="00B6009F" w:rsidRPr="00985C2D" w:rsidRDefault="00B6009F" w:rsidP="00523DE2">
            <w:pPr>
              <w:jc w:val="center"/>
            </w:pPr>
            <w:r w:rsidRPr="00985C2D">
              <w:rPr>
                <w:b/>
                <w:bCs/>
              </w:rPr>
              <w:t>Đánh giá chuyên cần</w:t>
            </w:r>
          </w:p>
        </w:tc>
        <w:tc>
          <w:tcPr>
            <w:tcW w:w="550" w:type="pct"/>
            <w:tcMar>
              <w:top w:w="100" w:type="dxa"/>
              <w:left w:w="100" w:type="dxa"/>
              <w:bottom w:w="100" w:type="dxa"/>
              <w:right w:w="100" w:type="dxa"/>
            </w:tcMar>
            <w:vAlign w:val="center"/>
          </w:tcPr>
          <w:p w14:paraId="1B0BD526" w14:textId="77777777" w:rsidR="00B6009F" w:rsidRPr="00985C2D" w:rsidRDefault="00B6009F" w:rsidP="00523DE2">
            <w:pPr>
              <w:jc w:val="center"/>
            </w:pPr>
            <w:r w:rsidRPr="00985C2D">
              <w:t>0%</w:t>
            </w:r>
          </w:p>
        </w:tc>
        <w:tc>
          <w:tcPr>
            <w:tcW w:w="850" w:type="pct"/>
            <w:tcMar>
              <w:top w:w="100" w:type="dxa"/>
              <w:left w:w="100" w:type="dxa"/>
              <w:bottom w:w="100" w:type="dxa"/>
              <w:right w:w="100" w:type="dxa"/>
            </w:tcMar>
            <w:vAlign w:val="center"/>
          </w:tcPr>
          <w:p w14:paraId="2FFCD438" w14:textId="77777777" w:rsidR="00B6009F" w:rsidRPr="00985C2D" w:rsidRDefault="00B6009F" w:rsidP="00523DE2">
            <w:r w:rsidRPr="00985C2D">
              <w:t>CC1. Điểm danh có mặt trên lớp</w:t>
            </w:r>
          </w:p>
        </w:tc>
        <w:tc>
          <w:tcPr>
            <w:tcW w:w="623" w:type="pct"/>
            <w:tcMar>
              <w:top w:w="100" w:type="dxa"/>
              <w:left w:w="100" w:type="dxa"/>
              <w:bottom w:w="100" w:type="dxa"/>
              <w:right w:w="100" w:type="dxa"/>
            </w:tcMar>
            <w:vAlign w:val="center"/>
          </w:tcPr>
          <w:p w14:paraId="116631C7" w14:textId="77777777" w:rsidR="00B6009F" w:rsidRPr="00985C2D" w:rsidRDefault="00B6009F" w:rsidP="00523DE2">
            <w:pPr>
              <w:jc w:val="center"/>
            </w:pPr>
            <w:r w:rsidRPr="00985C2D">
              <w:t>- Điểm danh</w:t>
            </w:r>
          </w:p>
        </w:tc>
        <w:tc>
          <w:tcPr>
            <w:tcW w:w="496" w:type="pct"/>
            <w:tcMar>
              <w:top w:w="100" w:type="dxa"/>
              <w:left w:w="100" w:type="dxa"/>
              <w:bottom w:w="100" w:type="dxa"/>
              <w:right w:w="100" w:type="dxa"/>
            </w:tcMar>
            <w:vAlign w:val="center"/>
          </w:tcPr>
          <w:p w14:paraId="18905312" w14:textId="77777777" w:rsidR="00B6009F" w:rsidRPr="00985C2D" w:rsidRDefault="00B6009F" w:rsidP="00523DE2">
            <w:pPr>
              <w:jc w:val="center"/>
            </w:pPr>
          </w:p>
        </w:tc>
        <w:tc>
          <w:tcPr>
            <w:tcW w:w="465" w:type="pct"/>
            <w:tcMar>
              <w:top w:w="100" w:type="dxa"/>
              <w:left w:w="100" w:type="dxa"/>
              <w:bottom w:w="100" w:type="dxa"/>
              <w:right w:w="100" w:type="dxa"/>
            </w:tcMar>
            <w:vAlign w:val="center"/>
          </w:tcPr>
          <w:p w14:paraId="73CFA0B8" w14:textId="77777777" w:rsidR="00B6009F" w:rsidRPr="00985C2D" w:rsidRDefault="00B6009F" w:rsidP="00523DE2">
            <w:r w:rsidRPr="00985C2D">
              <w:t xml:space="preserve"> </w:t>
            </w:r>
          </w:p>
        </w:tc>
        <w:tc>
          <w:tcPr>
            <w:tcW w:w="0" w:type="auto"/>
            <w:tcMar>
              <w:top w:w="100" w:type="dxa"/>
              <w:left w:w="100" w:type="dxa"/>
              <w:bottom w:w="100" w:type="dxa"/>
              <w:right w:w="100" w:type="dxa"/>
            </w:tcMar>
            <w:vAlign w:val="center"/>
          </w:tcPr>
          <w:p w14:paraId="7F55A21C" w14:textId="77777777" w:rsidR="00B6009F" w:rsidRPr="00985C2D" w:rsidRDefault="00B6009F" w:rsidP="00523DE2">
            <w:pPr>
              <w:jc w:val="center"/>
            </w:pPr>
            <w:r w:rsidRPr="00985C2D">
              <w:t>0</w:t>
            </w:r>
          </w:p>
        </w:tc>
        <w:tc>
          <w:tcPr>
            <w:tcW w:w="0" w:type="auto"/>
            <w:tcMar>
              <w:top w:w="100" w:type="dxa"/>
              <w:left w:w="100" w:type="dxa"/>
              <w:bottom w:w="100" w:type="dxa"/>
              <w:right w:w="100" w:type="dxa"/>
            </w:tcMar>
            <w:vAlign w:val="center"/>
          </w:tcPr>
          <w:p w14:paraId="13390256" w14:textId="77777777" w:rsidR="00B6009F" w:rsidRPr="00985C2D" w:rsidRDefault="00B6009F" w:rsidP="00523DE2">
            <w:r w:rsidRPr="00985C2D">
              <w:t xml:space="preserve"> </w:t>
            </w:r>
          </w:p>
        </w:tc>
      </w:tr>
      <w:tr w:rsidR="00FC4385" w:rsidRPr="00985C2D" w14:paraId="0D44C682" w14:textId="77777777" w:rsidTr="00CD37B9">
        <w:trPr>
          <w:trHeight w:val="335"/>
          <w:jc w:val="center"/>
        </w:trPr>
        <w:tc>
          <w:tcPr>
            <w:tcW w:w="825" w:type="pct"/>
            <w:vMerge w:val="restart"/>
            <w:tcMar>
              <w:top w:w="100" w:type="dxa"/>
              <w:left w:w="100" w:type="dxa"/>
              <w:bottom w:w="100" w:type="dxa"/>
              <w:right w:w="100" w:type="dxa"/>
            </w:tcMar>
            <w:vAlign w:val="center"/>
          </w:tcPr>
          <w:p w14:paraId="29888A03" w14:textId="77777777" w:rsidR="00C6093E" w:rsidRPr="00985C2D" w:rsidRDefault="00C6093E" w:rsidP="00523DE2">
            <w:pPr>
              <w:jc w:val="center"/>
            </w:pPr>
            <w:r w:rsidRPr="00985C2D">
              <w:rPr>
                <w:b/>
                <w:bCs/>
              </w:rPr>
              <w:t>Đánh giá giữa kỳ</w:t>
            </w:r>
          </w:p>
        </w:tc>
        <w:tc>
          <w:tcPr>
            <w:tcW w:w="550" w:type="pct"/>
            <w:vMerge w:val="restart"/>
            <w:tcMar>
              <w:top w:w="100" w:type="dxa"/>
              <w:left w:w="100" w:type="dxa"/>
              <w:bottom w:w="100" w:type="dxa"/>
              <w:right w:w="100" w:type="dxa"/>
            </w:tcMar>
            <w:vAlign w:val="center"/>
          </w:tcPr>
          <w:p w14:paraId="76235DB1" w14:textId="7A7E943A" w:rsidR="00C6093E" w:rsidRPr="00985C2D" w:rsidRDefault="00B6009F" w:rsidP="00523DE2">
            <w:pPr>
              <w:jc w:val="center"/>
            </w:pPr>
            <w:r w:rsidRPr="00985C2D">
              <w:t>3</w:t>
            </w:r>
            <w:r w:rsidR="00C6093E" w:rsidRPr="00985C2D">
              <w:t>0%</w:t>
            </w:r>
          </w:p>
        </w:tc>
        <w:tc>
          <w:tcPr>
            <w:tcW w:w="850" w:type="pct"/>
            <w:vMerge w:val="restart"/>
            <w:tcMar>
              <w:top w:w="100" w:type="dxa"/>
              <w:left w:w="100" w:type="dxa"/>
              <w:bottom w:w="100" w:type="dxa"/>
              <w:right w:w="100" w:type="dxa"/>
            </w:tcMar>
            <w:vAlign w:val="center"/>
          </w:tcPr>
          <w:p w14:paraId="45CE4FE1" w14:textId="77777777" w:rsidR="00C6093E" w:rsidRPr="00985C2D" w:rsidRDefault="00C6093E" w:rsidP="00523DE2">
            <w:r w:rsidRPr="00985C2D">
              <w:t>K</w:t>
            </w:r>
            <w:r w:rsidR="002F10C5" w:rsidRPr="00985C2D">
              <w:t>iểm tra giữa kỳ (K</w:t>
            </w:r>
            <w:r w:rsidRPr="00985C2D">
              <w:t>TGK</w:t>
            </w:r>
            <w:r w:rsidR="002F10C5" w:rsidRPr="00985C2D">
              <w:t>)</w:t>
            </w:r>
          </w:p>
        </w:tc>
        <w:tc>
          <w:tcPr>
            <w:tcW w:w="623" w:type="pct"/>
            <w:vMerge w:val="restart"/>
            <w:tcMar>
              <w:top w:w="100" w:type="dxa"/>
              <w:left w:w="100" w:type="dxa"/>
              <w:bottom w:w="100" w:type="dxa"/>
              <w:right w:w="100" w:type="dxa"/>
            </w:tcMar>
            <w:vAlign w:val="center"/>
          </w:tcPr>
          <w:p w14:paraId="16DB38E4" w14:textId="77777777" w:rsidR="00C6093E" w:rsidRPr="00985C2D" w:rsidRDefault="00C6093E" w:rsidP="00523DE2">
            <w:pPr>
              <w:jc w:val="center"/>
            </w:pPr>
            <w:r w:rsidRPr="00985C2D">
              <w:t>- Bài tập</w:t>
            </w:r>
          </w:p>
        </w:tc>
        <w:tc>
          <w:tcPr>
            <w:tcW w:w="496" w:type="pct"/>
            <w:tcMar>
              <w:top w:w="100" w:type="dxa"/>
              <w:left w:w="100" w:type="dxa"/>
              <w:bottom w:w="100" w:type="dxa"/>
              <w:right w:w="100" w:type="dxa"/>
            </w:tcMar>
            <w:vAlign w:val="center"/>
          </w:tcPr>
          <w:p w14:paraId="7322479C" w14:textId="77777777" w:rsidR="00C6093E" w:rsidRPr="00985C2D" w:rsidRDefault="00C6093E" w:rsidP="00523DE2">
            <w:pPr>
              <w:jc w:val="center"/>
            </w:pPr>
            <w:r w:rsidRPr="00985C2D">
              <w:t>Rubric R1</w:t>
            </w:r>
          </w:p>
        </w:tc>
        <w:tc>
          <w:tcPr>
            <w:tcW w:w="465" w:type="pct"/>
            <w:tcMar>
              <w:top w:w="100" w:type="dxa"/>
              <w:left w:w="100" w:type="dxa"/>
              <w:bottom w:w="100" w:type="dxa"/>
              <w:right w:w="100" w:type="dxa"/>
            </w:tcMar>
            <w:vAlign w:val="center"/>
          </w:tcPr>
          <w:p w14:paraId="05222223" w14:textId="77777777" w:rsidR="00C6093E" w:rsidRPr="00985C2D" w:rsidRDefault="00C6093E" w:rsidP="00523DE2">
            <w:pPr>
              <w:jc w:val="center"/>
            </w:pPr>
            <w:r w:rsidRPr="00985C2D">
              <w:t>CLO1</w:t>
            </w:r>
          </w:p>
        </w:tc>
        <w:tc>
          <w:tcPr>
            <w:tcW w:w="0" w:type="auto"/>
            <w:tcMar>
              <w:top w:w="100" w:type="dxa"/>
              <w:left w:w="100" w:type="dxa"/>
              <w:bottom w:w="100" w:type="dxa"/>
              <w:right w:w="100" w:type="dxa"/>
            </w:tcMar>
            <w:vAlign w:val="center"/>
          </w:tcPr>
          <w:p w14:paraId="098452F0" w14:textId="77777777" w:rsidR="00C6093E" w:rsidRPr="00985C2D" w:rsidRDefault="00C6093E" w:rsidP="00523DE2">
            <w:pPr>
              <w:jc w:val="center"/>
            </w:pPr>
            <w:r w:rsidRPr="00985C2D">
              <w:t>6/10</w:t>
            </w:r>
          </w:p>
        </w:tc>
        <w:tc>
          <w:tcPr>
            <w:tcW w:w="0" w:type="auto"/>
            <w:tcMar>
              <w:top w:w="100" w:type="dxa"/>
              <w:left w:w="100" w:type="dxa"/>
              <w:bottom w:w="100" w:type="dxa"/>
              <w:right w:w="100" w:type="dxa"/>
            </w:tcMar>
            <w:vAlign w:val="center"/>
          </w:tcPr>
          <w:p w14:paraId="346E79D6" w14:textId="77777777" w:rsidR="00C6093E" w:rsidRPr="00985C2D" w:rsidRDefault="00C6093E" w:rsidP="00523DE2">
            <w:pPr>
              <w:jc w:val="center"/>
            </w:pPr>
            <w:r w:rsidRPr="00985C2D">
              <w:t xml:space="preserve"> 100%</w:t>
            </w:r>
          </w:p>
        </w:tc>
      </w:tr>
      <w:tr w:rsidR="00FC4385" w:rsidRPr="00985C2D" w14:paraId="0A45FE71" w14:textId="77777777" w:rsidTr="00CD37B9">
        <w:trPr>
          <w:trHeight w:val="335"/>
          <w:jc w:val="center"/>
        </w:trPr>
        <w:tc>
          <w:tcPr>
            <w:tcW w:w="825" w:type="pct"/>
            <w:vMerge/>
            <w:tcMar>
              <w:top w:w="100" w:type="dxa"/>
              <w:left w:w="100" w:type="dxa"/>
              <w:bottom w:w="100" w:type="dxa"/>
              <w:right w:w="100" w:type="dxa"/>
            </w:tcMar>
            <w:vAlign w:val="center"/>
          </w:tcPr>
          <w:p w14:paraId="228032CF" w14:textId="77777777" w:rsidR="00C6093E" w:rsidRPr="00985C2D" w:rsidRDefault="00C6093E" w:rsidP="00523DE2">
            <w:pPr>
              <w:jc w:val="center"/>
              <w:rPr>
                <w:b/>
                <w:bCs/>
              </w:rPr>
            </w:pPr>
          </w:p>
        </w:tc>
        <w:tc>
          <w:tcPr>
            <w:tcW w:w="550" w:type="pct"/>
            <w:vMerge/>
            <w:tcMar>
              <w:top w:w="100" w:type="dxa"/>
              <w:left w:w="100" w:type="dxa"/>
              <w:bottom w:w="100" w:type="dxa"/>
              <w:right w:w="100" w:type="dxa"/>
            </w:tcMar>
            <w:vAlign w:val="center"/>
          </w:tcPr>
          <w:p w14:paraId="2B29F0EA" w14:textId="77777777" w:rsidR="00C6093E" w:rsidRPr="00985C2D" w:rsidRDefault="00C6093E" w:rsidP="00523DE2">
            <w:pPr>
              <w:jc w:val="center"/>
            </w:pPr>
          </w:p>
        </w:tc>
        <w:tc>
          <w:tcPr>
            <w:tcW w:w="850" w:type="pct"/>
            <w:vMerge/>
            <w:tcMar>
              <w:top w:w="100" w:type="dxa"/>
              <w:left w:w="100" w:type="dxa"/>
              <w:bottom w:w="100" w:type="dxa"/>
              <w:right w:w="100" w:type="dxa"/>
            </w:tcMar>
            <w:vAlign w:val="center"/>
          </w:tcPr>
          <w:p w14:paraId="030BFFF4" w14:textId="77777777" w:rsidR="00C6093E" w:rsidRPr="00985C2D" w:rsidRDefault="00C6093E" w:rsidP="00523DE2"/>
        </w:tc>
        <w:tc>
          <w:tcPr>
            <w:tcW w:w="623" w:type="pct"/>
            <w:vMerge/>
            <w:tcMar>
              <w:top w:w="100" w:type="dxa"/>
              <w:left w:w="100" w:type="dxa"/>
              <w:bottom w:w="100" w:type="dxa"/>
              <w:right w:w="100" w:type="dxa"/>
            </w:tcMar>
            <w:vAlign w:val="center"/>
          </w:tcPr>
          <w:p w14:paraId="7E66D6EE" w14:textId="77777777" w:rsidR="00C6093E" w:rsidRPr="00985C2D" w:rsidRDefault="00C6093E" w:rsidP="00523DE2">
            <w:pPr>
              <w:jc w:val="center"/>
            </w:pPr>
          </w:p>
        </w:tc>
        <w:tc>
          <w:tcPr>
            <w:tcW w:w="496" w:type="pct"/>
            <w:tcMar>
              <w:top w:w="100" w:type="dxa"/>
              <w:left w:w="100" w:type="dxa"/>
              <w:bottom w:w="100" w:type="dxa"/>
              <w:right w:w="100" w:type="dxa"/>
            </w:tcMar>
            <w:vAlign w:val="center"/>
          </w:tcPr>
          <w:p w14:paraId="4A505782" w14:textId="77777777" w:rsidR="00C6093E" w:rsidRPr="00985C2D" w:rsidRDefault="00C6093E" w:rsidP="00523DE2">
            <w:pPr>
              <w:jc w:val="center"/>
            </w:pPr>
            <w:r w:rsidRPr="00985C2D">
              <w:t>Rubric R2</w:t>
            </w:r>
          </w:p>
        </w:tc>
        <w:tc>
          <w:tcPr>
            <w:tcW w:w="465" w:type="pct"/>
            <w:tcMar>
              <w:top w:w="100" w:type="dxa"/>
              <w:left w:w="100" w:type="dxa"/>
              <w:bottom w:w="100" w:type="dxa"/>
              <w:right w:w="100" w:type="dxa"/>
            </w:tcMar>
            <w:vAlign w:val="center"/>
          </w:tcPr>
          <w:p w14:paraId="0739E821" w14:textId="77777777" w:rsidR="00C6093E" w:rsidRPr="00985C2D" w:rsidRDefault="00C6093E" w:rsidP="00523DE2">
            <w:pPr>
              <w:jc w:val="center"/>
            </w:pPr>
            <w:r w:rsidRPr="00985C2D">
              <w:t>CLO2</w:t>
            </w:r>
          </w:p>
        </w:tc>
        <w:tc>
          <w:tcPr>
            <w:tcW w:w="0" w:type="auto"/>
            <w:tcMar>
              <w:top w:w="100" w:type="dxa"/>
              <w:left w:w="100" w:type="dxa"/>
              <w:bottom w:w="100" w:type="dxa"/>
              <w:right w:w="100" w:type="dxa"/>
            </w:tcMar>
            <w:vAlign w:val="center"/>
          </w:tcPr>
          <w:p w14:paraId="538ADB8E" w14:textId="77777777" w:rsidR="00C6093E" w:rsidRPr="00985C2D" w:rsidRDefault="00C6093E" w:rsidP="00523DE2">
            <w:pPr>
              <w:jc w:val="center"/>
            </w:pPr>
            <w:r w:rsidRPr="00985C2D">
              <w:t>4/10</w:t>
            </w:r>
          </w:p>
        </w:tc>
        <w:tc>
          <w:tcPr>
            <w:tcW w:w="0" w:type="auto"/>
            <w:tcMar>
              <w:top w:w="100" w:type="dxa"/>
              <w:left w:w="100" w:type="dxa"/>
              <w:bottom w:w="100" w:type="dxa"/>
              <w:right w:w="100" w:type="dxa"/>
            </w:tcMar>
            <w:vAlign w:val="center"/>
          </w:tcPr>
          <w:p w14:paraId="1115BED0" w14:textId="77777777" w:rsidR="00C6093E" w:rsidRPr="00985C2D" w:rsidRDefault="00C6093E" w:rsidP="00523DE2">
            <w:pPr>
              <w:jc w:val="center"/>
            </w:pPr>
            <w:r w:rsidRPr="00985C2D">
              <w:t xml:space="preserve"> 100%</w:t>
            </w:r>
          </w:p>
        </w:tc>
      </w:tr>
      <w:tr w:rsidR="00CD37B9" w:rsidRPr="00985C2D" w14:paraId="0A872FEE" w14:textId="77777777" w:rsidTr="00CD37B9">
        <w:trPr>
          <w:trHeight w:val="335"/>
          <w:jc w:val="center"/>
        </w:trPr>
        <w:tc>
          <w:tcPr>
            <w:tcW w:w="825" w:type="pct"/>
            <w:tcMar>
              <w:top w:w="100" w:type="dxa"/>
              <w:left w:w="100" w:type="dxa"/>
              <w:bottom w:w="100" w:type="dxa"/>
              <w:right w:w="100" w:type="dxa"/>
            </w:tcMar>
            <w:vAlign w:val="center"/>
          </w:tcPr>
          <w:p w14:paraId="3A3EF677" w14:textId="6C8C6E4F" w:rsidR="00CD37B9" w:rsidRPr="00985C2D" w:rsidRDefault="00CD37B9" w:rsidP="00523DE2">
            <w:pPr>
              <w:jc w:val="center"/>
            </w:pPr>
            <w:r w:rsidRPr="00985C2D">
              <w:rPr>
                <w:b/>
                <w:bCs/>
              </w:rPr>
              <w:t>Đánh giá cuối kỳ</w:t>
            </w:r>
          </w:p>
        </w:tc>
        <w:tc>
          <w:tcPr>
            <w:tcW w:w="550" w:type="pct"/>
            <w:tcMar>
              <w:top w:w="100" w:type="dxa"/>
              <w:left w:w="100" w:type="dxa"/>
              <w:bottom w:w="100" w:type="dxa"/>
              <w:right w:w="100" w:type="dxa"/>
            </w:tcMar>
            <w:vAlign w:val="center"/>
          </w:tcPr>
          <w:p w14:paraId="1C81FCAA" w14:textId="6270C675" w:rsidR="00CD37B9" w:rsidRPr="00985C2D" w:rsidRDefault="00CD37B9" w:rsidP="00523DE2">
            <w:pPr>
              <w:jc w:val="center"/>
            </w:pPr>
            <w:r w:rsidRPr="00985C2D">
              <w:t>70%</w:t>
            </w:r>
          </w:p>
        </w:tc>
        <w:tc>
          <w:tcPr>
            <w:tcW w:w="850" w:type="pct"/>
            <w:tcMar>
              <w:top w:w="100" w:type="dxa"/>
              <w:left w:w="100" w:type="dxa"/>
              <w:bottom w:w="100" w:type="dxa"/>
              <w:right w:w="100" w:type="dxa"/>
            </w:tcMar>
            <w:vAlign w:val="center"/>
          </w:tcPr>
          <w:p w14:paraId="41C6B989" w14:textId="1B7A56CA" w:rsidR="00CD37B9" w:rsidRPr="00985C2D" w:rsidRDefault="00CD37B9" w:rsidP="00523DE2">
            <w:r w:rsidRPr="00985C2D">
              <w:t>Kết thúc học phần (KTHP)</w:t>
            </w:r>
          </w:p>
        </w:tc>
        <w:tc>
          <w:tcPr>
            <w:tcW w:w="623" w:type="pct"/>
            <w:tcMar>
              <w:top w:w="100" w:type="dxa"/>
              <w:left w:w="100" w:type="dxa"/>
              <w:bottom w:w="100" w:type="dxa"/>
              <w:right w:w="100" w:type="dxa"/>
            </w:tcMar>
            <w:vAlign w:val="center"/>
          </w:tcPr>
          <w:p w14:paraId="7FC883F3" w14:textId="0A2DD55D" w:rsidR="00CD37B9" w:rsidRPr="00985C2D" w:rsidRDefault="00CD37B9" w:rsidP="00523DE2">
            <w:pPr>
              <w:jc w:val="center"/>
            </w:pPr>
            <w:r w:rsidRPr="00985C2D">
              <w:rPr>
                <w:bCs/>
                <w:i/>
              </w:rPr>
              <w:t>BCCD</w:t>
            </w:r>
          </w:p>
        </w:tc>
        <w:tc>
          <w:tcPr>
            <w:tcW w:w="496" w:type="pct"/>
            <w:tcMar>
              <w:top w:w="100" w:type="dxa"/>
              <w:left w:w="100" w:type="dxa"/>
              <w:bottom w:w="100" w:type="dxa"/>
              <w:right w:w="100" w:type="dxa"/>
            </w:tcMar>
            <w:vAlign w:val="center"/>
          </w:tcPr>
          <w:p w14:paraId="4A7AF08C" w14:textId="2B4447B1" w:rsidR="00CD37B9" w:rsidRPr="00985C2D" w:rsidRDefault="00CD37B9" w:rsidP="00B6009F">
            <w:pPr>
              <w:jc w:val="center"/>
            </w:pPr>
            <w:r w:rsidRPr="00985C2D">
              <w:t>Rubric R</w:t>
            </w:r>
            <w:r w:rsidR="00B6009F" w:rsidRPr="00985C2D">
              <w:t>3</w:t>
            </w:r>
          </w:p>
        </w:tc>
        <w:tc>
          <w:tcPr>
            <w:tcW w:w="465" w:type="pct"/>
            <w:tcMar>
              <w:top w:w="100" w:type="dxa"/>
              <w:left w:w="100" w:type="dxa"/>
              <w:bottom w:w="100" w:type="dxa"/>
              <w:right w:w="100" w:type="dxa"/>
            </w:tcMar>
            <w:vAlign w:val="center"/>
          </w:tcPr>
          <w:p w14:paraId="696AFAA8" w14:textId="3B27402C" w:rsidR="00CD37B9" w:rsidRPr="00985C2D" w:rsidRDefault="00CD37B9" w:rsidP="00B6009F">
            <w:pPr>
              <w:jc w:val="center"/>
            </w:pPr>
            <w:r w:rsidRPr="00985C2D">
              <w:t>CLO</w:t>
            </w:r>
            <w:r w:rsidR="00B6009F" w:rsidRPr="00985C2D">
              <w:t>3</w:t>
            </w:r>
          </w:p>
        </w:tc>
        <w:tc>
          <w:tcPr>
            <w:tcW w:w="0" w:type="auto"/>
            <w:tcMar>
              <w:top w:w="100" w:type="dxa"/>
              <w:left w:w="100" w:type="dxa"/>
              <w:bottom w:w="100" w:type="dxa"/>
              <w:right w:w="100" w:type="dxa"/>
            </w:tcMar>
            <w:vAlign w:val="center"/>
          </w:tcPr>
          <w:p w14:paraId="481EEA07" w14:textId="768BA86C" w:rsidR="00CD37B9" w:rsidRPr="00985C2D" w:rsidRDefault="00CD37B9" w:rsidP="00523DE2">
            <w:pPr>
              <w:jc w:val="center"/>
            </w:pPr>
            <w:r w:rsidRPr="00985C2D">
              <w:t>10</w:t>
            </w:r>
          </w:p>
        </w:tc>
        <w:tc>
          <w:tcPr>
            <w:tcW w:w="0" w:type="auto"/>
            <w:tcMar>
              <w:top w:w="100" w:type="dxa"/>
              <w:left w:w="100" w:type="dxa"/>
              <w:bottom w:w="100" w:type="dxa"/>
              <w:right w:w="100" w:type="dxa"/>
            </w:tcMar>
            <w:vAlign w:val="center"/>
          </w:tcPr>
          <w:p w14:paraId="6504F711" w14:textId="66C9302B" w:rsidR="00CD37B9" w:rsidRPr="00985C2D" w:rsidRDefault="00CD37B9" w:rsidP="00523DE2">
            <w:pPr>
              <w:jc w:val="center"/>
            </w:pPr>
            <w:r w:rsidRPr="00985C2D">
              <w:t xml:space="preserve"> 100%</w:t>
            </w:r>
          </w:p>
        </w:tc>
      </w:tr>
    </w:tbl>
    <w:p w14:paraId="037BFADE" w14:textId="32A165F0" w:rsidR="0041587C" w:rsidRPr="00985C2D" w:rsidRDefault="0041587C" w:rsidP="0041587C">
      <w:pPr>
        <w:widowControl w:val="0"/>
        <w:jc w:val="both"/>
        <w:rPr>
          <w:bCs/>
        </w:rPr>
      </w:pPr>
    </w:p>
    <w:p w14:paraId="5F2D7425" w14:textId="39725D7B" w:rsidR="0041587C" w:rsidRPr="00985C2D" w:rsidRDefault="00795944" w:rsidP="0041587C">
      <w:pPr>
        <w:widowControl w:val="0"/>
        <w:jc w:val="both"/>
        <w:rPr>
          <w:bCs/>
        </w:rPr>
      </w:pPr>
      <w:r w:rsidRPr="00985C2D">
        <w:rPr>
          <w:bCs/>
        </w:rPr>
        <w:t>+</w:t>
      </w:r>
      <w:r w:rsidR="0041587C" w:rsidRPr="00985C2D">
        <w:rPr>
          <w:bCs/>
          <w:lang w:val="vi-VN"/>
        </w:rPr>
        <w:t xml:space="preserve"> Đối với các học phần</w:t>
      </w:r>
      <w:r w:rsidRPr="00985C2D">
        <w:rPr>
          <w:bCs/>
        </w:rPr>
        <w:t xml:space="preserve"> </w:t>
      </w:r>
      <w:r w:rsidR="004A3E0A" w:rsidRPr="00985C2D">
        <w:rPr>
          <w:bCs/>
        </w:rPr>
        <w:t xml:space="preserve">Tiểu luận tổng quan, Chuyên đề Tiến sĩ </w:t>
      </w:r>
      <w:r w:rsidR="0041587C" w:rsidRPr="00985C2D">
        <w:rPr>
          <w:bCs/>
          <w:lang w:val="vi-VN"/>
        </w:rPr>
        <w:t>sử dụng biểu sau:</w:t>
      </w:r>
    </w:p>
    <w:p w14:paraId="6DCD99C3" w14:textId="77777777" w:rsidR="0041587C" w:rsidRPr="00985C2D" w:rsidRDefault="0041587C" w:rsidP="00190C60">
      <w:pPr>
        <w:widowControl w:val="0"/>
        <w:jc w:val="both"/>
        <w:rPr>
          <w:b/>
          <w:bCs/>
        </w:rPr>
      </w:pPr>
    </w:p>
    <w:tbl>
      <w:tblPr>
        <w:tblW w:w="5077"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17"/>
        <w:gridCol w:w="1135"/>
        <w:gridCol w:w="2023"/>
        <w:gridCol w:w="862"/>
        <w:gridCol w:w="854"/>
        <w:gridCol w:w="800"/>
        <w:gridCol w:w="1001"/>
        <w:gridCol w:w="1122"/>
      </w:tblGrid>
      <w:tr w:rsidR="00985C2D" w:rsidRPr="00985C2D" w14:paraId="20182F45" w14:textId="77777777" w:rsidTr="004A3E0A">
        <w:trPr>
          <w:trHeight w:val="20"/>
          <w:tblHeader/>
          <w:jc w:val="center"/>
        </w:trPr>
        <w:tc>
          <w:tcPr>
            <w:tcW w:w="769" w:type="pct"/>
            <w:tcMar>
              <w:top w:w="100" w:type="dxa"/>
              <w:left w:w="100" w:type="dxa"/>
              <w:bottom w:w="100" w:type="dxa"/>
              <w:right w:w="100" w:type="dxa"/>
            </w:tcMar>
            <w:vAlign w:val="center"/>
          </w:tcPr>
          <w:p w14:paraId="0390C461" w14:textId="77777777" w:rsidR="00C86370" w:rsidRPr="00985C2D" w:rsidRDefault="00C86370" w:rsidP="006D22EC">
            <w:pPr>
              <w:jc w:val="center"/>
              <w:rPr>
                <w:sz w:val="22"/>
                <w:szCs w:val="22"/>
              </w:rPr>
            </w:pPr>
            <w:r w:rsidRPr="00985C2D">
              <w:rPr>
                <w:b/>
                <w:bCs/>
                <w:sz w:val="22"/>
                <w:szCs w:val="22"/>
              </w:rPr>
              <w:t>Thành phần đánh giá</w:t>
            </w:r>
          </w:p>
        </w:tc>
        <w:tc>
          <w:tcPr>
            <w:tcW w:w="616" w:type="pct"/>
            <w:tcMar>
              <w:top w:w="100" w:type="dxa"/>
              <w:left w:w="100" w:type="dxa"/>
              <w:bottom w:w="100" w:type="dxa"/>
              <w:right w:w="100" w:type="dxa"/>
            </w:tcMar>
            <w:vAlign w:val="center"/>
          </w:tcPr>
          <w:p w14:paraId="63CA7E80" w14:textId="77777777" w:rsidR="00C86370" w:rsidRPr="00985C2D" w:rsidRDefault="00C86370" w:rsidP="006D22EC">
            <w:pPr>
              <w:jc w:val="center"/>
              <w:rPr>
                <w:sz w:val="22"/>
                <w:szCs w:val="22"/>
              </w:rPr>
            </w:pPr>
            <w:r w:rsidRPr="00985C2D">
              <w:rPr>
                <w:b/>
                <w:bCs/>
                <w:sz w:val="22"/>
                <w:szCs w:val="22"/>
              </w:rPr>
              <w:t>Trọng số tính điểm học phần (%)</w:t>
            </w:r>
          </w:p>
        </w:tc>
        <w:tc>
          <w:tcPr>
            <w:tcW w:w="1098" w:type="pct"/>
            <w:tcMar>
              <w:top w:w="100" w:type="dxa"/>
              <w:left w:w="100" w:type="dxa"/>
              <w:bottom w:w="100" w:type="dxa"/>
              <w:right w:w="100" w:type="dxa"/>
            </w:tcMar>
            <w:vAlign w:val="center"/>
          </w:tcPr>
          <w:p w14:paraId="6A63D65B" w14:textId="77777777" w:rsidR="00C86370" w:rsidRPr="00985C2D" w:rsidRDefault="00C86370" w:rsidP="00E13D93">
            <w:pPr>
              <w:jc w:val="center"/>
              <w:rPr>
                <w:sz w:val="22"/>
                <w:szCs w:val="22"/>
              </w:rPr>
            </w:pPr>
            <w:r w:rsidRPr="00985C2D">
              <w:rPr>
                <w:b/>
                <w:bCs/>
                <w:sz w:val="22"/>
                <w:szCs w:val="22"/>
              </w:rPr>
              <w:t>Bài đánh giá</w:t>
            </w:r>
          </w:p>
        </w:tc>
        <w:tc>
          <w:tcPr>
            <w:tcW w:w="468" w:type="pct"/>
            <w:tcMar>
              <w:top w:w="100" w:type="dxa"/>
              <w:left w:w="100" w:type="dxa"/>
              <w:bottom w:w="100" w:type="dxa"/>
              <w:right w:w="100" w:type="dxa"/>
            </w:tcMar>
            <w:vAlign w:val="center"/>
          </w:tcPr>
          <w:p w14:paraId="13234371" w14:textId="77777777" w:rsidR="00C86370" w:rsidRPr="00985C2D" w:rsidRDefault="00C86370" w:rsidP="00E13D93">
            <w:pPr>
              <w:jc w:val="center"/>
              <w:rPr>
                <w:sz w:val="22"/>
                <w:szCs w:val="22"/>
              </w:rPr>
            </w:pPr>
            <w:r w:rsidRPr="00985C2D">
              <w:rPr>
                <w:b/>
                <w:bCs/>
                <w:sz w:val="22"/>
                <w:szCs w:val="22"/>
              </w:rPr>
              <w:t>Hình thức đánh giá</w:t>
            </w:r>
          </w:p>
        </w:tc>
        <w:tc>
          <w:tcPr>
            <w:tcW w:w="463" w:type="pct"/>
            <w:tcMar>
              <w:top w:w="100" w:type="dxa"/>
              <w:left w:w="100" w:type="dxa"/>
              <w:bottom w:w="100" w:type="dxa"/>
              <w:right w:w="100" w:type="dxa"/>
            </w:tcMar>
            <w:vAlign w:val="center"/>
          </w:tcPr>
          <w:p w14:paraId="4ADF0C7C" w14:textId="77777777" w:rsidR="00C86370" w:rsidRPr="00985C2D" w:rsidRDefault="00C86370" w:rsidP="00E13D93">
            <w:pPr>
              <w:jc w:val="center"/>
              <w:rPr>
                <w:sz w:val="22"/>
                <w:szCs w:val="22"/>
              </w:rPr>
            </w:pPr>
            <w:r w:rsidRPr="00985C2D">
              <w:rPr>
                <w:b/>
                <w:bCs/>
                <w:sz w:val="22"/>
                <w:szCs w:val="22"/>
              </w:rPr>
              <w:t>Tiêu chí đánh giá</w:t>
            </w:r>
          </w:p>
        </w:tc>
        <w:tc>
          <w:tcPr>
            <w:tcW w:w="434" w:type="pct"/>
            <w:tcMar>
              <w:top w:w="100" w:type="dxa"/>
              <w:left w:w="100" w:type="dxa"/>
              <w:bottom w:w="100" w:type="dxa"/>
              <w:right w:w="100" w:type="dxa"/>
            </w:tcMar>
            <w:vAlign w:val="center"/>
          </w:tcPr>
          <w:p w14:paraId="69EEC0FE" w14:textId="77777777" w:rsidR="00C86370" w:rsidRPr="00985C2D" w:rsidRDefault="00C86370" w:rsidP="00E13D93">
            <w:pPr>
              <w:jc w:val="center"/>
              <w:rPr>
                <w:sz w:val="22"/>
                <w:szCs w:val="22"/>
              </w:rPr>
            </w:pPr>
            <w:r w:rsidRPr="00985C2D">
              <w:rPr>
                <w:b/>
                <w:bCs/>
                <w:sz w:val="22"/>
                <w:szCs w:val="22"/>
              </w:rPr>
              <w:t>CĐR được đánh giá</w:t>
            </w:r>
          </w:p>
        </w:tc>
        <w:tc>
          <w:tcPr>
            <w:tcW w:w="543" w:type="pct"/>
            <w:tcMar>
              <w:top w:w="100" w:type="dxa"/>
              <w:left w:w="100" w:type="dxa"/>
              <w:bottom w:w="100" w:type="dxa"/>
              <w:right w:w="100" w:type="dxa"/>
            </w:tcMar>
            <w:vAlign w:val="center"/>
          </w:tcPr>
          <w:p w14:paraId="076EC936" w14:textId="77777777" w:rsidR="00C86370" w:rsidRPr="00985C2D" w:rsidRDefault="00C86370" w:rsidP="00E13D93">
            <w:pPr>
              <w:jc w:val="center"/>
              <w:rPr>
                <w:sz w:val="22"/>
                <w:szCs w:val="22"/>
              </w:rPr>
            </w:pPr>
            <w:r w:rsidRPr="00985C2D">
              <w:rPr>
                <w:b/>
                <w:bCs/>
                <w:sz w:val="22"/>
                <w:szCs w:val="22"/>
              </w:rPr>
              <w:t>Điểm tối đa của CĐR trong lần đánh giá</w:t>
            </w:r>
          </w:p>
        </w:tc>
        <w:tc>
          <w:tcPr>
            <w:tcW w:w="609" w:type="pct"/>
            <w:tcMar>
              <w:top w:w="100" w:type="dxa"/>
              <w:left w:w="100" w:type="dxa"/>
              <w:bottom w:w="100" w:type="dxa"/>
              <w:right w:w="100" w:type="dxa"/>
            </w:tcMar>
            <w:vAlign w:val="center"/>
          </w:tcPr>
          <w:p w14:paraId="4029D689" w14:textId="77777777" w:rsidR="00C86370" w:rsidRPr="00985C2D" w:rsidRDefault="00C86370" w:rsidP="00E13D93">
            <w:pPr>
              <w:jc w:val="center"/>
              <w:rPr>
                <w:sz w:val="22"/>
                <w:szCs w:val="22"/>
              </w:rPr>
            </w:pPr>
            <w:r w:rsidRPr="00985C2D">
              <w:rPr>
                <w:b/>
                <w:bCs/>
                <w:sz w:val="22"/>
                <w:szCs w:val="22"/>
              </w:rPr>
              <w:t>Trọng số đánh giá theo CĐR (%)</w:t>
            </w:r>
          </w:p>
        </w:tc>
      </w:tr>
      <w:tr w:rsidR="00985C2D" w:rsidRPr="00985C2D" w14:paraId="2437748F" w14:textId="77777777" w:rsidTr="004A3E0A">
        <w:trPr>
          <w:trHeight w:val="20"/>
          <w:jc w:val="center"/>
        </w:trPr>
        <w:tc>
          <w:tcPr>
            <w:tcW w:w="769" w:type="pct"/>
            <w:tcMar>
              <w:top w:w="100" w:type="dxa"/>
              <w:left w:w="100" w:type="dxa"/>
              <w:bottom w:w="100" w:type="dxa"/>
              <w:right w:w="100" w:type="dxa"/>
            </w:tcMar>
            <w:vAlign w:val="center"/>
          </w:tcPr>
          <w:p w14:paraId="5ADA3A50" w14:textId="77777777" w:rsidR="006D22EC" w:rsidRPr="00985C2D" w:rsidRDefault="006D22EC" w:rsidP="006D22EC">
            <w:pPr>
              <w:jc w:val="center"/>
            </w:pPr>
            <w:r w:rsidRPr="00985C2D">
              <w:rPr>
                <w:bCs/>
              </w:rPr>
              <w:t>Đánh giá chuyên cần</w:t>
            </w:r>
          </w:p>
        </w:tc>
        <w:tc>
          <w:tcPr>
            <w:tcW w:w="616" w:type="pct"/>
            <w:tcMar>
              <w:top w:w="100" w:type="dxa"/>
              <w:left w:w="100" w:type="dxa"/>
              <w:bottom w:w="100" w:type="dxa"/>
              <w:right w:w="100" w:type="dxa"/>
            </w:tcMar>
            <w:vAlign w:val="center"/>
          </w:tcPr>
          <w:p w14:paraId="00FBFD83" w14:textId="77777777" w:rsidR="006D22EC" w:rsidRPr="00985C2D" w:rsidRDefault="006D22EC" w:rsidP="006D22EC">
            <w:pPr>
              <w:jc w:val="center"/>
            </w:pPr>
            <w:r w:rsidRPr="00985C2D">
              <w:t>0%</w:t>
            </w:r>
          </w:p>
        </w:tc>
        <w:tc>
          <w:tcPr>
            <w:tcW w:w="1098" w:type="pct"/>
            <w:tcMar>
              <w:top w:w="100" w:type="dxa"/>
              <w:left w:w="100" w:type="dxa"/>
              <w:bottom w:w="100" w:type="dxa"/>
              <w:right w:w="100" w:type="dxa"/>
            </w:tcMar>
            <w:vAlign w:val="center"/>
          </w:tcPr>
          <w:p w14:paraId="5E393406" w14:textId="77777777" w:rsidR="006D22EC" w:rsidRPr="00985C2D" w:rsidRDefault="006D22EC" w:rsidP="00E13D93"/>
        </w:tc>
        <w:tc>
          <w:tcPr>
            <w:tcW w:w="468" w:type="pct"/>
            <w:tcMar>
              <w:top w:w="100" w:type="dxa"/>
              <w:left w:w="100" w:type="dxa"/>
              <w:bottom w:w="100" w:type="dxa"/>
              <w:right w:w="100" w:type="dxa"/>
            </w:tcMar>
            <w:vAlign w:val="center"/>
          </w:tcPr>
          <w:p w14:paraId="538DB52D" w14:textId="77777777" w:rsidR="006D22EC" w:rsidRPr="00985C2D" w:rsidRDefault="006D22EC" w:rsidP="00E13D93">
            <w:pPr>
              <w:jc w:val="center"/>
            </w:pPr>
          </w:p>
        </w:tc>
        <w:tc>
          <w:tcPr>
            <w:tcW w:w="463" w:type="pct"/>
            <w:tcMar>
              <w:top w:w="100" w:type="dxa"/>
              <w:left w:w="100" w:type="dxa"/>
              <w:bottom w:w="100" w:type="dxa"/>
              <w:right w:w="100" w:type="dxa"/>
            </w:tcMar>
            <w:vAlign w:val="center"/>
          </w:tcPr>
          <w:p w14:paraId="7E6C7355" w14:textId="77777777" w:rsidR="006D22EC" w:rsidRPr="00985C2D" w:rsidRDefault="006D22EC" w:rsidP="00E13D93">
            <w:pPr>
              <w:jc w:val="center"/>
            </w:pPr>
          </w:p>
        </w:tc>
        <w:tc>
          <w:tcPr>
            <w:tcW w:w="434" w:type="pct"/>
            <w:tcMar>
              <w:top w:w="100" w:type="dxa"/>
              <w:left w:w="100" w:type="dxa"/>
              <w:bottom w:w="100" w:type="dxa"/>
              <w:right w:w="100" w:type="dxa"/>
            </w:tcMar>
            <w:vAlign w:val="center"/>
          </w:tcPr>
          <w:p w14:paraId="21918AFA" w14:textId="77777777" w:rsidR="006D22EC" w:rsidRPr="00985C2D" w:rsidRDefault="006D22EC" w:rsidP="00E13D93">
            <w:r w:rsidRPr="00985C2D">
              <w:t xml:space="preserve"> </w:t>
            </w:r>
          </w:p>
        </w:tc>
        <w:tc>
          <w:tcPr>
            <w:tcW w:w="0" w:type="auto"/>
            <w:tcMar>
              <w:top w:w="100" w:type="dxa"/>
              <w:left w:w="100" w:type="dxa"/>
              <w:bottom w:w="100" w:type="dxa"/>
              <w:right w:w="100" w:type="dxa"/>
            </w:tcMar>
            <w:vAlign w:val="center"/>
          </w:tcPr>
          <w:p w14:paraId="678D5F7A" w14:textId="77777777" w:rsidR="006D22EC" w:rsidRPr="00985C2D" w:rsidRDefault="006D22EC" w:rsidP="00E13D93">
            <w:pPr>
              <w:jc w:val="center"/>
            </w:pPr>
          </w:p>
        </w:tc>
        <w:tc>
          <w:tcPr>
            <w:tcW w:w="609" w:type="pct"/>
            <w:tcMar>
              <w:top w:w="100" w:type="dxa"/>
              <w:left w:w="100" w:type="dxa"/>
              <w:bottom w:w="100" w:type="dxa"/>
              <w:right w:w="100" w:type="dxa"/>
            </w:tcMar>
            <w:vAlign w:val="center"/>
          </w:tcPr>
          <w:p w14:paraId="3594B02D" w14:textId="77777777" w:rsidR="006D22EC" w:rsidRPr="00985C2D" w:rsidRDefault="006D22EC" w:rsidP="00E13D93">
            <w:r w:rsidRPr="00985C2D">
              <w:t xml:space="preserve"> </w:t>
            </w:r>
          </w:p>
        </w:tc>
      </w:tr>
      <w:tr w:rsidR="00985C2D" w:rsidRPr="00985C2D" w14:paraId="14B012B2" w14:textId="77777777" w:rsidTr="004A3E0A">
        <w:trPr>
          <w:trHeight w:val="20"/>
          <w:jc w:val="center"/>
        </w:trPr>
        <w:tc>
          <w:tcPr>
            <w:tcW w:w="769" w:type="pct"/>
            <w:vAlign w:val="center"/>
          </w:tcPr>
          <w:p w14:paraId="7E7F4CFD" w14:textId="77777777" w:rsidR="00C86370" w:rsidRPr="00985C2D" w:rsidRDefault="00C86370" w:rsidP="006D22EC">
            <w:pPr>
              <w:jc w:val="center"/>
            </w:pPr>
            <w:r w:rsidRPr="00985C2D">
              <w:rPr>
                <w:bCs/>
              </w:rPr>
              <w:t>Đánh giữa kỳ</w:t>
            </w:r>
          </w:p>
        </w:tc>
        <w:tc>
          <w:tcPr>
            <w:tcW w:w="616" w:type="pct"/>
            <w:tcMar>
              <w:top w:w="100" w:type="dxa"/>
              <w:left w:w="100" w:type="dxa"/>
              <w:bottom w:w="100" w:type="dxa"/>
              <w:right w:w="100" w:type="dxa"/>
            </w:tcMar>
            <w:vAlign w:val="center"/>
          </w:tcPr>
          <w:p w14:paraId="74B98B34" w14:textId="77777777" w:rsidR="00C86370" w:rsidRPr="00985C2D" w:rsidRDefault="002F10C5" w:rsidP="006D22EC">
            <w:pPr>
              <w:jc w:val="center"/>
            </w:pPr>
            <w:r w:rsidRPr="00985C2D">
              <w:t>0%</w:t>
            </w:r>
          </w:p>
        </w:tc>
        <w:tc>
          <w:tcPr>
            <w:tcW w:w="1098" w:type="pct"/>
            <w:tcMar>
              <w:top w:w="100" w:type="dxa"/>
              <w:left w:w="100" w:type="dxa"/>
              <w:bottom w:w="100" w:type="dxa"/>
              <w:right w:w="100" w:type="dxa"/>
            </w:tcMar>
            <w:vAlign w:val="center"/>
          </w:tcPr>
          <w:p w14:paraId="0D1E4F7E" w14:textId="77777777" w:rsidR="00C86370" w:rsidRPr="00985C2D" w:rsidRDefault="00C86370" w:rsidP="00E13D93"/>
        </w:tc>
        <w:tc>
          <w:tcPr>
            <w:tcW w:w="468" w:type="pct"/>
            <w:tcMar>
              <w:top w:w="100" w:type="dxa"/>
              <w:left w:w="100" w:type="dxa"/>
              <w:bottom w:w="100" w:type="dxa"/>
              <w:right w:w="100" w:type="dxa"/>
            </w:tcMar>
            <w:vAlign w:val="center"/>
          </w:tcPr>
          <w:p w14:paraId="5EDC4327" w14:textId="77777777" w:rsidR="00C86370" w:rsidRPr="00985C2D" w:rsidRDefault="00C86370" w:rsidP="00E13D93">
            <w:pPr>
              <w:jc w:val="center"/>
            </w:pPr>
          </w:p>
        </w:tc>
        <w:tc>
          <w:tcPr>
            <w:tcW w:w="463" w:type="pct"/>
            <w:tcMar>
              <w:top w:w="100" w:type="dxa"/>
              <w:left w:w="100" w:type="dxa"/>
              <w:bottom w:w="100" w:type="dxa"/>
              <w:right w:w="100" w:type="dxa"/>
            </w:tcMar>
            <w:vAlign w:val="center"/>
          </w:tcPr>
          <w:p w14:paraId="430919B7" w14:textId="77777777" w:rsidR="00C86370" w:rsidRPr="00985C2D" w:rsidRDefault="00C86370" w:rsidP="00E13D93">
            <w:pPr>
              <w:jc w:val="center"/>
            </w:pPr>
          </w:p>
        </w:tc>
        <w:tc>
          <w:tcPr>
            <w:tcW w:w="434" w:type="pct"/>
            <w:tcMar>
              <w:top w:w="100" w:type="dxa"/>
              <w:left w:w="100" w:type="dxa"/>
              <w:bottom w:w="100" w:type="dxa"/>
              <w:right w:w="100" w:type="dxa"/>
            </w:tcMar>
            <w:vAlign w:val="center"/>
          </w:tcPr>
          <w:p w14:paraId="4F2C668F" w14:textId="77777777" w:rsidR="00C86370" w:rsidRPr="00985C2D" w:rsidRDefault="00C86370" w:rsidP="00E13D93"/>
        </w:tc>
        <w:tc>
          <w:tcPr>
            <w:tcW w:w="0" w:type="auto"/>
            <w:tcMar>
              <w:top w:w="100" w:type="dxa"/>
              <w:left w:w="100" w:type="dxa"/>
              <w:bottom w:w="100" w:type="dxa"/>
              <w:right w:w="100" w:type="dxa"/>
            </w:tcMar>
            <w:vAlign w:val="center"/>
          </w:tcPr>
          <w:p w14:paraId="7567570F" w14:textId="77777777" w:rsidR="00C86370" w:rsidRPr="00985C2D" w:rsidRDefault="00C86370" w:rsidP="00E13D93">
            <w:pPr>
              <w:jc w:val="center"/>
            </w:pPr>
          </w:p>
        </w:tc>
        <w:tc>
          <w:tcPr>
            <w:tcW w:w="609" w:type="pct"/>
            <w:tcMar>
              <w:top w:w="100" w:type="dxa"/>
              <w:left w:w="100" w:type="dxa"/>
              <w:bottom w:w="100" w:type="dxa"/>
              <w:right w:w="100" w:type="dxa"/>
            </w:tcMar>
            <w:vAlign w:val="center"/>
          </w:tcPr>
          <w:p w14:paraId="1883D5DC" w14:textId="77777777" w:rsidR="00C86370" w:rsidRPr="00985C2D" w:rsidRDefault="00C86370" w:rsidP="00E13D93"/>
        </w:tc>
      </w:tr>
      <w:tr w:rsidR="00985C2D" w:rsidRPr="00985C2D" w14:paraId="48B17EBE" w14:textId="77777777" w:rsidTr="00761EBC">
        <w:trPr>
          <w:trHeight w:val="20"/>
          <w:jc w:val="center"/>
        </w:trPr>
        <w:tc>
          <w:tcPr>
            <w:tcW w:w="769" w:type="pct"/>
            <w:vMerge w:val="restart"/>
            <w:tcMar>
              <w:top w:w="100" w:type="dxa"/>
              <w:left w:w="100" w:type="dxa"/>
              <w:bottom w:w="100" w:type="dxa"/>
              <w:right w:w="100" w:type="dxa"/>
            </w:tcMar>
            <w:vAlign w:val="center"/>
          </w:tcPr>
          <w:p w14:paraId="41C9EBDD" w14:textId="77777777" w:rsidR="001F27FF" w:rsidRPr="00985C2D" w:rsidRDefault="001F27FF" w:rsidP="001F27FF">
            <w:pPr>
              <w:jc w:val="center"/>
            </w:pPr>
            <w:r w:rsidRPr="00985C2D">
              <w:rPr>
                <w:bCs/>
              </w:rPr>
              <w:t>Đánh giá học phần</w:t>
            </w:r>
          </w:p>
        </w:tc>
        <w:tc>
          <w:tcPr>
            <w:tcW w:w="616" w:type="pct"/>
            <w:vMerge w:val="restart"/>
            <w:tcMar>
              <w:top w:w="100" w:type="dxa"/>
              <w:left w:w="100" w:type="dxa"/>
              <w:bottom w:w="100" w:type="dxa"/>
              <w:right w:w="100" w:type="dxa"/>
            </w:tcMar>
            <w:vAlign w:val="center"/>
          </w:tcPr>
          <w:p w14:paraId="7A6A55C6" w14:textId="2BEAD770" w:rsidR="001F27FF" w:rsidRPr="00985C2D" w:rsidRDefault="001F27FF" w:rsidP="001F27FF">
            <w:pPr>
              <w:jc w:val="center"/>
            </w:pPr>
            <w:r w:rsidRPr="00985C2D">
              <w:t>100%</w:t>
            </w:r>
          </w:p>
        </w:tc>
        <w:tc>
          <w:tcPr>
            <w:tcW w:w="1098" w:type="pct"/>
            <w:tcMar>
              <w:top w:w="100" w:type="dxa"/>
              <w:left w:w="100" w:type="dxa"/>
              <w:bottom w:w="100" w:type="dxa"/>
              <w:right w:w="100" w:type="dxa"/>
            </w:tcMar>
          </w:tcPr>
          <w:p w14:paraId="62544B93" w14:textId="4ED4F493" w:rsidR="001F27FF" w:rsidRPr="00985C2D" w:rsidRDefault="001F27FF" w:rsidP="001F27FF">
            <w:r w:rsidRPr="00985C2D">
              <w:t>- Báo cáo tiến độ tìm kiếm và phân loại tài liệu theo danh mục; - Báo cáo chuyên đề hàng tuần và sự tương tác với Tập thể hướng dẫn;</w:t>
            </w:r>
          </w:p>
        </w:tc>
        <w:tc>
          <w:tcPr>
            <w:tcW w:w="468" w:type="pct"/>
            <w:tcMar>
              <w:top w:w="100" w:type="dxa"/>
              <w:left w:w="100" w:type="dxa"/>
              <w:bottom w:w="100" w:type="dxa"/>
              <w:right w:w="100" w:type="dxa"/>
            </w:tcMar>
          </w:tcPr>
          <w:p w14:paraId="56E42B2E" w14:textId="5AB79546" w:rsidR="001F27FF" w:rsidRPr="00985C2D" w:rsidRDefault="001F27FF" w:rsidP="001F27FF">
            <w:pPr>
              <w:jc w:val="center"/>
            </w:pPr>
            <w:r w:rsidRPr="00985C2D">
              <w:rPr>
                <w:bCs/>
                <w:i/>
              </w:rPr>
              <w:t>Báo cáo</w:t>
            </w:r>
          </w:p>
        </w:tc>
        <w:tc>
          <w:tcPr>
            <w:tcW w:w="463" w:type="pct"/>
            <w:tcMar>
              <w:top w:w="100" w:type="dxa"/>
              <w:left w:w="100" w:type="dxa"/>
              <w:bottom w:w="100" w:type="dxa"/>
              <w:right w:w="100" w:type="dxa"/>
            </w:tcMar>
            <w:vAlign w:val="center"/>
          </w:tcPr>
          <w:p w14:paraId="0A596951" w14:textId="64FA4D6A" w:rsidR="001F27FF" w:rsidRPr="00985C2D" w:rsidRDefault="001F27FF" w:rsidP="001F27FF">
            <w:pPr>
              <w:jc w:val="center"/>
            </w:pPr>
            <w:r w:rsidRPr="00985C2D">
              <w:t>Rubric R1</w:t>
            </w:r>
          </w:p>
        </w:tc>
        <w:tc>
          <w:tcPr>
            <w:tcW w:w="434" w:type="pct"/>
            <w:tcMar>
              <w:top w:w="100" w:type="dxa"/>
              <w:left w:w="100" w:type="dxa"/>
              <w:bottom w:w="100" w:type="dxa"/>
              <w:right w:w="100" w:type="dxa"/>
            </w:tcMar>
            <w:vAlign w:val="center"/>
          </w:tcPr>
          <w:p w14:paraId="232A0798" w14:textId="22E017FF" w:rsidR="001F27FF" w:rsidRPr="00985C2D" w:rsidRDefault="001F27FF" w:rsidP="001F27FF">
            <w:pPr>
              <w:jc w:val="center"/>
            </w:pPr>
            <w:r w:rsidRPr="00985C2D">
              <w:t>CLO1</w:t>
            </w:r>
          </w:p>
        </w:tc>
        <w:tc>
          <w:tcPr>
            <w:tcW w:w="0" w:type="auto"/>
            <w:tcMar>
              <w:top w:w="100" w:type="dxa"/>
              <w:left w:w="100" w:type="dxa"/>
              <w:bottom w:w="100" w:type="dxa"/>
              <w:right w:w="100" w:type="dxa"/>
            </w:tcMar>
            <w:vAlign w:val="center"/>
          </w:tcPr>
          <w:p w14:paraId="1E720A6B" w14:textId="2A5A1BF8" w:rsidR="001F27FF" w:rsidRPr="00985C2D" w:rsidRDefault="001F27FF" w:rsidP="001F27FF">
            <w:pPr>
              <w:jc w:val="center"/>
            </w:pPr>
            <w:r w:rsidRPr="00985C2D">
              <w:t>5/10</w:t>
            </w:r>
          </w:p>
        </w:tc>
        <w:tc>
          <w:tcPr>
            <w:tcW w:w="609" w:type="pct"/>
            <w:tcMar>
              <w:top w:w="100" w:type="dxa"/>
              <w:left w:w="100" w:type="dxa"/>
              <w:bottom w:w="100" w:type="dxa"/>
              <w:right w:w="100" w:type="dxa"/>
            </w:tcMar>
            <w:vAlign w:val="center"/>
          </w:tcPr>
          <w:p w14:paraId="18066731" w14:textId="00E2B93D" w:rsidR="001F27FF" w:rsidRPr="00985C2D" w:rsidRDefault="001F27FF" w:rsidP="001F27FF">
            <w:pPr>
              <w:jc w:val="center"/>
            </w:pPr>
          </w:p>
        </w:tc>
      </w:tr>
      <w:tr w:rsidR="00985C2D" w:rsidRPr="00985C2D" w14:paraId="1AAEE59E" w14:textId="77777777" w:rsidTr="00761EBC">
        <w:trPr>
          <w:trHeight w:val="20"/>
          <w:jc w:val="center"/>
        </w:trPr>
        <w:tc>
          <w:tcPr>
            <w:tcW w:w="769" w:type="pct"/>
            <w:vMerge/>
            <w:tcMar>
              <w:top w:w="100" w:type="dxa"/>
              <w:left w:w="100" w:type="dxa"/>
              <w:bottom w:w="100" w:type="dxa"/>
              <w:right w:w="100" w:type="dxa"/>
            </w:tcMar>
            <w:vAlign w:val="center"/>
          </w:tcPr>
          <w:p w14:paraId="5C5824D9" w14:textId="77777777" w:rsidR="001F27FF" w:rsidRPr="00985C2D" w:rsidRDefault="001F27FF" w:rsidP="001F27FF">
            <w:pPr>
              <w:jc w:val="center"/>
            </w:pPr>
          </w:p>
        </w:tc>
        <w:tc>
          <w:tcPr>
            <w:tcW w:w="616" w:type="pct"/>
            <w:vMerge/>
            <w:tcMar>
              <w:top w:w="100" w:type="dxa"/>
              <w:left w:w="100" w:type="dxa"/>
              <w:bottom w:w="100" w:type="dxa"/>
              <w:right w:w="100" w:type="dxa"/>
            </w:tcMar>
            <w:vAlign w:val="center"/>
          </w:tcPr>
          <w:p w14:paraId="3C8A9344" w14:textId="34054D2D" w:rsidR="001F27FF" w:rsidRPr="00985C2D" w:rsidRDefault="001F27FF" w:rsidP="001F27FF">
            <w:pPr>
              <w:jc w:val="center"/>
            </w:pPr>
          </w:p>
        </w:tc>
        <w:tc>
          <w:tcPr>
            <w:tcW w:w="1098" w:type="pct"/>
            <w:tcMar>
              <w:top w:w="100" w:type="dxa"/>
              <w:left w:w="100" w:type="dxa"/>
              <w:bottom w:w="100" w:type="dxa"/>
              <w:right w:w="100" w:type="dxa"/>
            </w:tcMar>
          </w:tcPr>
          <w:p w14:paraId="4FE69185" w14:textId="77777777" w:rsidR="001F27FF" w:rsidRPr="00985C2D" w:rsidRDefault="001F27FF" w:rsidP="001F27FF">
            <w:pPr>
              <w:ind w:right="-20"/>
            </w:pPr>
            <w:r w:rsidRPr="00985C2D">
              <w:t>- Bảo vệ Tiểu luận tổng quan trước Tiểu ban chuyên môn;</w:t>
            </w:r>
          </w:p>
          <w:p w14:paraId="5CE82129" w14:textId="5B697527" w:rsidR="001F27FF" w:rsidRPr="00985C2D" w:rsidRDefault="001F27FF" w:rsidP="001F27FF">
            <w:r w:rsidRPr="00985C2D">
              <w:t xml:space="preserve">- Bảo vệ báo cáo kết quả chuyên đề trước Tiểu ban chuyên môn; </w:t>
            </w:r>
          </w:p>
        </w:tc>
        <w:tc>
          <w:tcPr>
            <w:tcW w:w="468" w:type="pct"/>
            <w:tcMar>
              <w:top w:w="100" w:type="dxa"/>
              <w:left w:w="100" w:type="dxa"/>
              <w:bottom w:w="100" w:type="dxa"/>
              <w:right w:w="100" w:type="dxa"/>
            </w:tcMar>
          </w:tcPr>
          <w:p w14:paraId="27F81148" w14:textId="77777777" w:rsidR="001F27FF" w:rsidRPr="00985C2D" w:rsidRDefault="001F27FF" w:rsidP="001F27FF">
            <w:pPr>
              <w:ind w:right="-20"/>
              <w:jc w:val="center"/>
              <w:rPr>
                <w:bCs/>
                <w:i/>
              </w:rPr>
            </w:pPr>
            <w:r w:rsidRPr="00985C2D">
              <w:rPr>
                <w:bCs/>
                <w:i/>
              </w:rPr>
              <w:t>Bảo vệ</w:t>
            </w:r>
          </w:p>
          <w:p w14:paraId="504D16A2" w14:textId="77C05133" w:rsidR="001F27FF" w:rsidRPr="00985C2D" w:rsidRDefault="001F27FF" w:rsidP="001F27FF">
            <w:pPr>
              <w:jc w:val="center"/>
            </w:pPr>
          </w:p>
        </w:tc>
        <w:tc>
          <w:tcPr>
            <w:tcW w:w="463" w:type="pct"/>
            <w:tcMar>
              <w:top w:w="100" w:type="dxa"/>
              <w:left w:w="100" w:type="dxa"/>
              <w:bottom w:w="100" w:type="dxa"/>
              <w:right w:w="100" w:type="dxa"/>
            </w:tcMar>
            <w:vAlign w:val="center"/>
          </w:tcPr>
          <w:p w14:paraId="386A1E8B" w14:textId="77777777" w:rsidR="001F27FF" w:rsidRPr="00985C2D" w:rsidRDefault="001F27FF" w:rsidP="001F27FF">
            <w:pPr>
              <w:jc w:val="center"/>
            </w:pPr>
            <w:r w:rsidRPr="00985C2D">
              <w:t>Rubric R2</w:t>
            </w:r>
          </w:p>
        </w:tc>
        <w:tc>
          <w:tcPr>
            <w:tcW w:w="434" w:type="pct"/>
            <w:tcMar>
              <w:top w:w="100" w:type="dxa"/>
              <w:left w:w="100" w:type="dxa"/>
              <w:bottom w:w="100" w:type="dxa"/>
              <w:right w:w="100" w:type="dxa"/>
            </w:tcMar>
            <w:vAlign w:val="center"/>
          </w:tcPr>
          <w:p w14:paraId="5A227E3B" w14:textId="77777777" w:rsidR="001F27FF" w:rsidRPr="00985C2D" w:rsidRDefault="001F27FF" w:rsidP="001F27FF">
            <w:pPr>
              <w:jc w:val="center"/>
            </w:pPr>
            <w:r w:rsidRPr="00985C2D">
              <w:t>CLO2</w:t>
            </w:r>
          </w:p>
        </w:tc>
        <w:tc>
          <w:tcPr>
            <w:tcW w:w="0" w:type="auto"/>
            <w:tcMar>
              <w:top w:w="100" w:type="dxa"/>
              <w:left w:w="100" w:type="dxa"/>
              <w:bottom w:w="100" w:type="dxa"/>
              <w:right w:w="100" w:type="dxa"/>
            </w:tcMar>
            <w:vAlign w:val="center"/>
          </w:tcPr>
          <w:p w14:paraId="78517F10" w14:textId="77777777" w:rsidR="001F27FF" w:rsidRPr="00985C2D" w:rsidRDefault="001F27FF" w:rsidP="001F27FF">
            <w:pPr>
              <w:jc w:val="center"/>
            </w:pPr>
            <w:r w:rsidRPr="00985C2D">
              <w:t>5/10</w:t>
            </w:r>
          </w:p>
        </w:tc>
        <w:tc>
          <w:tcPr>
            <w:tcW w:w="609" w:type="pct"/>
            <w:tcMar>
              <w:top w:w="100" w:type="dxa"/>
              <w:left w:w="100" w:type="dxa"/>
              <w:bottom w:w="100" w:type="dxa"/>
              <w:right w:w="100" w:type="dxa"/>
            </w:tcMar>
          </w:tcPr>
          <w:p w14:paraId="69847CA6" w14:textId="77777777" w:rsidR="001F27FF" w:rsidRPr="00985C2D" w:rsidRDefault="001F27FF" w:rsidP="001F27FF">
            <w:pPr>
              <w:jc w:val="center"/>
            </w:pPr>
            <w:r w:rsidRPr="00985C2D">
              <w:t>100%</w:t>
            </w:r>
          </w:p>
        </w:tc>
      </w:tr>
      <w:tr w:rsidR="00985C2D" w:rsidRPr="00985C2D" w14:paraId="4B782B01" w14:textId="77777777" w:rsidTr="00E13D93">
        <w:trPr>
          <w:trHeight w:val="20"/>
          <w:jc w:val="center"/>
        </w:trPr>
        <w:tc>
          <w:tcPr>
            <w:tcW w:w="5000" w:type="pct"/>
            <w:gridSpan w:val="8"/>
            <w:tcMar>
              <w:top w:w="100" w:type="dxa"/>
              <w:left w:w="100" w:type="dxa"/>
              <w:bottom w:w="100" w:type="dxa"/>
              <w:right w:w="100" w:type="dxa"/>
            </w:tcMar>
            <w:vAlign w:val="center"/>
          </w:tcPr>
          <w:p w14:paraId="42AB94CC" w14:textId="4FE6304C" w:rsidR="00B14778" w:rsidRPr="00985C2D" w:rsidRDefault="001F27FF" w:rsidP="002F10C5">
            <w:pPr>
              <w:jc w:val="center"/>
            </w:pPr>
            <w:r w:rsidRPr="00985C2D">
              <w:rPr>
                <w:bCs/>
                <w:i/>
              </w:rPr>
              <w:lastRenderedPageBreak/>
              <w:t>Điểm đánh giá: Tiểu luận tổng quan và Chuyên đề Tiến sĩ: Điểm đạt từ 5.5 trở lên (thang điểm 10)</w:t>
            </w:r>
          </w:p>
        </w:tc>
      </w:tr>
    </w:tbl>
    <w:p w14:paraId="5C16977C" w14:textId="77777777" w:rsidR="00C86370" w:rsidRPr="00985C2D" w:rsidRDefault="00C86370" w:rsidP="00190C60">
      <w:pPr>
        <w:widowControl w:val="0"/>
        <w:jc w:val="both"/>
        <w:rPr>
          <w:b/>
          <w:bCs/>
        </w:rPr>
      </w:pPr>
    </w:p>
    <w:p w14:paraId="608E00B7" w14:textId="77777777" w:rsidR="007D2F96" w:rsidRPr="00985C2D" w:rsidRDefault="004A33F8" w:rsidP="00CB6561">
      <w:pPr>
        <w:pStyle w:val="u1"/>
      </w:pPr>
      <w:r w:rsidRPr="00985C2D">
        <w:t>8</w:t>
      </w:r>
      <w:r w:rsidR="007D2F96" w:rsidRPr="00985C2D">
        <w:t>. Tiến trình</w:t>
      </w:r>
      <w:r w:rsidR="007D2F96" w:rsidRPr="00985C2D">
        <w:rPr>
          <w:spacing w:val="1"/>
        </w:rPr>
        <w:t xml:space="preserve"> </w:t>
      </w:r>
      <w:r w:rsidR="007D2F96" w:rsidRPr="00985C2D">
        <w:t>cập nhật đề cương chi tiết học phần</w:t>
      </w:r>
    </w:p>
    <w:tbl>
      <w:tblPr>
        <w:tblW w:w="9211" w:type="dxa"/>
        <w:jc w:val="center"/>
        <w:tblLayout w:type="fixed"/>
        <w:tblCellMar>
          <w:left w:w="10" w:type="dxa"/>
          <w:right w:w="10" w:type="dxa"/>
        </w:tblCellMar>
        <w:tblLook w:val="04A0" w:firstRow="1" w:lastRow="0" w:firstColumn="1" w:lastColumn="0" w:noHBand="0" w:noVBand="1"/>
      </w:tblPr>
      <w:tblGrid>
        <w:gridCol w:w="6092"/>
        <w:gridCol w:w="3119"/>
      </w:tblGrid>
      <w:tr w:rsidR="004A00D4" w:rsidRPr="00985C2D" w14:paraId="5D9B7147" w14:textId="77777777" w:rsidTr="00356A4B">
        <w:trPr>
          <w:cantSplit/>
          <w:trHeight w:hRule="exact" w:val="624"/>
          <w:jc w:val="center"/>
        </w:trPr>
        <w:tc>
          <w:tcPr>
            <w:tcW w:w="60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2BE5561" w14:textId="77777777" w:rsidR="007D2F96" w:rsidRPr="00985C2D" w:rsidRDefault="007D2F96" w:rsidP="00780115">
            <w:pPr>
              <w:ind w:left="108" w:right="-20"/>
            </w:pPr>
            <w:r w:rsidRPr="00985C2D">
              <w:rPr>
                <w:b/>
                <w:bCs/>
              </w:rPr>
              <w:t>Lần</w:t>
            </w:r>
            <w:r w:rsidRPr="00985C2D">
              <w:rPr>
                <w:spacing w:val="1"/>
              </w:rPr>
              <w:t xml:space="preserve"> </w:t>
            </w:r>
            <w:r w:rsidRPr="00985C2D">
              <w:rPr>
                <w:b/>
                <w:bCs/>
              </w:rPr>
              <w:t>1:</w:t>
            </w:r>
            <w:r w:rsidRPr="00985C2D">
              <w:t xml:space="preserve"> Nội dung</w:t>
            </w:r>
            <w:r w:rsidRPr="00985C2D">
              <w:rPr>
                <w:spacing w:val="-2"/>
              </w:rPr>
              <w:t xml:space="preserve"> c</w:t>
            </w:r>
            <w:r w:rsidRPr="00985C2D">
              <w:rPr>
                <w:spacing w:val="-1"/>
              </w:rPr>
              <w:t>ậ</w:t>
            </w:r>
            <w:r w:rsidRPr="00985C2D">
              <w:t>p n</w:t>
            </w:r>
            <w:r w:rsidRPr="00985C2D">
              <w:rPr>
                <w:spacing w:val="1"/>
              </w:rPr>
              <w:t>h</w:t>
            </w:r>
            <w:r w:rsidRPr="00985C2D">
              <w:t>ật ĐCCT</w:t>
            </w:r>
            <w:r w:rsidRPr="00985C2D">
              <w:rPr>
                <w:spacing w:val="2"/>
              </w:rPr>
              <w:t xml:space="preserve"> </w:t>
            </w:r>
            <w:r w:rsidRPr="00985C2D">
              <w:t>lần 1: n</w:t>
            </w:r>
            <w:r w:rsidRPr="00985C2D">
              <w:rPr>
                <w:spacing w:val="-2"/>
              </w:rPr>
              <w:t>g</w:t>
            </w:r>
            <w:r w:rsidRPr="00985C2D">
              <w:rPr>
                <w:spacing w:val="3"/>
              </w:rPr>
              <w:t>à</w:t>
            </w:r>
            <w:r w:rsidRPr="00985C2D">
              <w:rPr>
                <w:spacing w:val="-4"/>
              </w:rPr>
              <w:t>y</w:t>
            </w:r>
            <w:r w:rsidRPr="00985C2D">
              <w:t>/th</w:t>
            </w:r>
            <w:r w:rsidRPr="00985C2D">
              <w:rPr>
                <w:spacing w:val="1"/>
              </w:rPr>
              <w:t>á</w:t>
            </w:r>
            <w:r w:rsidRPr="00985C2D">
              <w:t>n</w:t>
            </w:r>
            <w:r w:rsidRPr="00985C2D">
              <w:rPr>
                <w:spacing w:val="-2"/>
              </w:rPr>
              <w:t>g</w:t>
            </w:r>
            <w:r w:rsidRPr="00985C2D">
              <w:t>/năm</w:t>
            </w:r>
          </w:p>
        </w:tc>
        <w:tc>
          <w:tcPr>
            <w:tcW w:w="31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ADE4F78" w14:textId="77777777" w:rsidR="007D2F96" w:rsidRPr="00985C2D" w:rsidRDefault="007D2F96" w:rsidP="00780115">
            <w:pPr>
              <w:ind w:left="108" w:right="302"/>
            </w:pPr>
            <w:r w:rsidRPr="00985C2D">
              <w:rPr>
                <w:b/>
                <w:bCs/>
              </w:rPr>
              <w:t>&lt;</w:t>
            </w:r>
            <w:r w:rsidRPr="00985C2D">
              <w:t>n</w:t>
            </w:r>
            <w:r w:rsidRPr="00985C2D">
              <w:rPr>
                <w:spacing w:val="-2"/>
              </w:rPr>
              <w:t>g</w:t>
            </w:r>
            <w:r w:rsidRPr="00985C2D">
              <w:t xml:space="preserve">ười </w:t>
            </w:r>
            <w:r w:rsidRPr="00985C2D">
              <w:rPr>
                <w:spacing w:val="1"/>
              </w:rPr>
              <w:t>c</w:t>
            </w:r>
            <w:r w:rsidRPr="00985C2D">
              <w:t>ập nh</w:t>
            </w:r>
            <w:r w:rsidRPr="00985C2D">
              <w:rPr>
                <w:spacing w:val="-1"/>
              </w:rPr>
              <w:t>ậ</w:t>
            </w:r>
            <w:r w:rsidRPr="00985C2D">
              <w:t>t</w:t>
            </w:r>
            <w:r w:rsidR="00A94EE9" w:rsidRPr="00985C2D">
              <w:t>&gt;</w:t>
            </w:r>
          </w:p>
        </w:tc>
      </w:tr>
      <w:tr w:rsidR="004A00D4" w:rsidRPr="00985C2D" w14:paraId="4D6F654C" w14:textId="77777777" w:rsidTr="00356A4B">
        <w:trPr>
          <w:cantSplit/>
          <w:trHeight w:hRule="exact" w:val="624"/>
          <w:jc w:val="center"/>
        </w:trPr>
        <w:tc>
          <w:tcPr>
            <w:tcW w:w="60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F55A3F6" w14:textId="77777777" w:rsidR="007D2F96" w:rsidRPr="00985C2D" w:rsidRDefault="007D2F96" w:rsidP="00365209">
            <w:pPr>
              <w:ind w:left="108" w:right="-20"/>
            </w:pPr>
            <w:r w:rsidRPr="00985C2D">
              <w:rPr>
                <w:b/>
                <w:bCs/>
              </w:rPr>
              <w:t>Lần</w:t>
            </w:r>
            <w:r w:rsidRPr="00985C2D">
              <w:rPr>
                <w:spacing w:val="1"/>
              </w:rPr>
              <w:t xml:space="preserve"> </w:t>
            </w:r>
            <w:r w:rsidRPr="00985C2D">
              <w:rPr>
                <w:b/>
                <w:spacing w:val="1"/>
              </w:rPr>
              <w:t>2</w:t>
            </w:r>
            <w:r w:rsidRPr="00985C2D">
              <w:rPr>
                <w:b/>
                <w:bCs/>
              </w:rPr>
              <w:t>:</w:t>
            </w:r>
            <w:r w:rsidRPr="00985C2D">
              <w:t xml:space="preserve"> Nội dung</w:t>
            </w:r>
            <w:r w:rsidRPr="00985C2D">
              <w:rPr>
                <w:spacing w:val="-2"/>
              </w:rPr>
              <w:t xml:space="preserve"> c</w:t>
            </w:r>
            <w:r w:rsidRPr="00985C2D">
              <w:rPr>
                <w:spacing w:val="-1"/>
              </w:rPr>
              <w:t>ậ</w:t>
            </w:r>
            <w:r w:rsidRPr="00985C2D">
              <w:t>p n</w:t>
            </w:r>
            <w:r w:rsidRPr="00985C2D">
              <w:rPr>
                <w:spacing w:val="1"/>
              </w:rPr>
              <w:t>h</w:t>
            </w:r>
            <w:r w:rsidRPr="00985C2D">
              <w:t>ật ĐCCT</w:t>
            </w:r>
            <w:r w:rsidRPr="00985C2D">
              <w:rPr>
                <w:spacing w:val="2"/>
              </w:rPr>
              <w:t xml:space="preserve"> </w:t>
            </w:r>
            <w:r w:rsidRPr="00985C2D">
              <w:t>lần 2: n</w:t>
            </w:r>
            <w:r w:rsidRPr="00985C2D">
              <w:rPr>
                <w:spacing w:val="-2"/>
              </w:rPr>
              <w:t>g</w:t>
            </w:r>
            <w:r w:rsidRPr="00985C2D">
              <w:rPr>
                <w:spacing w:val="3"/>
              </w:rPr>
              <w:t>à</w:t>
            </w:r>
            <w:r w:rsidRPr="00985C2D">
              <w:rPr>
                <w:spacing w:val="-4"/>
              </w:rPr>
              <w:t>y</w:t>
            </w:r>
            <w:r w:rsidRPr="00985C2D">
              <w:t>/th</w:t>
            </w:r>
            <w:r w:rsidRPr="00985C2D">
              <w:rPr>
                <w:spacing w:val="1"/>
              </w:rPr>
              <w:t>á</w:t>
            </w:r>
            <w:r w:rsidRPr="00985C2D">
              <w:t>n</w:t>
            </w:r>
            <w:r w:rsidRPr="00985C2D">
              <w:rPr>
                <w:spacing w:val="-2"/>
              </w:rPr>
              <w:t>g</w:t>
            </w:r>
            <w:r w:rsidRPr="00985C2D">
              <w:t>/năm</w:t>
            </w:r>
          </w:p>
        </w:tc>
        <w:tc>
          <w:tcPr>
            <w:tcW w:w="31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37FCED1" w14:textId="77777777" w:rsidR="00A94EE9" w:rsidRPr="00985C2D" w:rsidRDefault="00A94EE9" w:rsidP="00A94EE9">
            <w:pPr>
              <w:ind w:left="108" w:right="302"/>
            </w:pPr>
            <w:r w:rsidRPr="00985C2D">
              <w:rPr>
                <w:b/>
                <w:bCs/>
              </w:rPr>
              <w:t>&lt;</w:t>
            </w:r>
            <w:r w:rsidRPr="00985C2D">
              <w:t>n</w:t>
            </w:r>
            <w:r w:rsidRPr="00985C2D">
              <w:rPr>
                <w:spacing w:val="-2"/>
              </w:rPr>
              <w:t>g</w:t>
            </w:r>
            <w:r w:rsidRPr="00985C2D">
              <w:t xml:space="preserve">ười </w:t>
            </w:r>
            <w:r w:rsidRPr="00985C2D">
              <w:rPr>
                <w:spacing w:val="1"/>
              </w:rPr>
              <w:t>c</w:t>
            </w:r>
            <w:r w:rsidRPr="00985C2D">
              <w:t>ập nh</w:t>
            </w:r>
            <w:r w:rsidRPr="00985C2D">
              <w:rPr>
                <w:spacing w:val="-1"/>
              </w:rPr>
              <w:t>ậ</w:t>
            </w:r>
            <w:r w:rsidRPr="00985C2D">
              <w:t>t&gt;</w:t>
            </w:r>
          </w:p>
          <w:p w14:paraId="592DCF1D" w14:textId="77777777" w:rsidR="007D2F96" w:rsidRPr="00985C2D" w:rsidRDefault="007D2F96" w:rsidP="00365209">
            <w:pPr>
              <w:ind w:left="108" w:right="-20"/>
            </w:pPr>
          </w:p>
        </w:tc>
      </w:tr>
      <w:tr w:rsidR="00A94EE9" w:rsidRPr="00985C2D" w14:paraId="7F6EDAC6" w14:textId="77777777" w:rsidTr="00356A4B">
        <w:trPr>
          <w:cantSplit/>
          <w:trHeight w:hRule="exact" w:val="556"/>
          <w:jc w:val="center"/>
        </w:trPr>
        <w:tc>
          <w:tcPr>
            <w:tcW w:w="60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58E05AD" w14:textId="77777777" w:rsidR="00A94EE9" w:rsidRPr="00985C2D" w:rsidRDefault="00A94EE9" w:rsidP="00A94EE9">
            <w:pPr>
              <w:ind w:left="108" w:right="-20"/>
            </w:pPr>
            <w:r w:rsidRPr="00985C2D">
              <w:rPr>
                <w:b/>
                <w:bCs/>
              </w:rPr>
              <w:t>Lần</w:t>
            </w:r>
            <w:r w:rsidRPr="00985C2D">
              <w:rPr>
                <w:spacing w:val="1"/>
              </w:rPr>
              <w:t xml:space="preserve"> </w:t>
            </w:r>
            <w:r w:rsidRPr="00985C2D">
              <w:rPr>
                <w:b/>
                <w:spacing w:val="1"/>
              </w:rPr>
              <w:t>3</w:t>
            </w:r>
            <w:r w:rsidRPr="00985C2D">
              <w:rPr>
                <w:b/>
                <w:bCs/>
              </w:rPr>
              <w:t>:</w:t>
            </w:r>
            <w:r w:rsidRPr="00985C2D">
              <w:t xml:space="preserve"> Nội dung</w:t>
            </w:r>
            <w:r w:rsidRPr="00985C2D">
              <w:rPr>
                <w:spacing w:val="-2"/>
              </w:rPr>
              <w:t xml:space="preserve"> c</w:t>
            </w:r>
            <w:r w:rsidRPr="00985C2D">
              <w:rPr>
                <w:spacing w:val="-1"/>
              </w:rPr>
              <w:t>ậ</w:t>
            </w:r>
            <w:r w:rsidRPr="00985C2D">
              <w:t>p n</w:t>
            </w:r>
            <w:r w:rsidRPr="00985C2D">
              <w:rPr>
                <w:spacing w:val="1"/>
              </w:rPr>
              <w:t>h</w:t>
            </w:r>
            <w:r w:rsidRPr="00985C2D">
              <w:t>ật ĐCCT</w:t>
            </w:r>
            <w:r w:rsidRPr="00985C2D">
              <w:rPr>
                <w:spacing w:val="2"/>
              </w:rPr>
              <w:t xml:space="preserve"> </w:t>
            </w:r>
            <w:r w:rsidRPr="00985C2D">
              <w:t>lần 3 n</w:t>
            </w:r>
            <w:r w:rsidRPr="00985C2D">
              <w:rPr>
                <w:spacing w:val="-2"/>
              </w:rPr>
              <w:t>g</w:t>
            </w:r>
            <w:r w:rsidRPr="00985C2D">
              <w:rPr>
                <w:spacing w:val="3"/>
              </w:rPr>
              <w:t>à</w:t>
            </w:r>
            <w:r w:rsidRPr="00985C2D">
              <w:rPr>
                <w:spacing w:val="-4"/>
              </w:rPr>
              <w:t>y</w:t>
            </w:r>
            <w:r w:rsidRPr="00985C2D">
              <w:t>/th</w:t>
            </w:r>
            <w:r w:rsidRPr="00985C2D">
              <w:rPr>
                <w:spacing w:val="1"/>
              </w:rPr>
              <w:t>á</w:t>
            </w:r>
            <w:r w:rsidRPr="00985C2D">
              <w:t>n</w:t>
            </w:r>
            <w:r w:rsidRPr="00985C2D">
              <w:rPr>
                <w:spacing w:val="-2"/>
              </w:rPr>
              <w:t>g</w:t>
            </w:r>
            <w:r w:rsidRPr="00985C2D">
              <w:t>/năm</w:t>
            </w:r>
          </w:p>
        </w:tc>
        <w:tc>
          <w:tcPr>
            <w:tcW w:w="31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47C9B5B" w14:textId="77777777" w:rsidR="00A94EE9" w:rsidRPr="00985C2D" w:rsidRDefault="00A94EE9" w:rsidP="00A94EE9">
            <w:pPr>
              <w:ind w:left="108" w:right="302"/>
            </w:pPr>
            <w:r w:rsidRPr="00985C2D">
              <w:rPr>
                <w:b/>
                <w:bCs/>
              </w:rPr>
              <w:t>&lt;</w:t>
            </w:r>
            <w:r w:rsidRPr="00985C2D">
              <w:t>n</w:t>
            </w:r>
            <w:r w:rsidRPr="00985C2D">
              <w:rPr>
                <w:spacing w:val="-2"/>
              </w:rPr>
              <w:t>g</w:t>
            </w:r>
            <w:r w:rsidRPr="00985C2D">
              <w:t xml:space="preserve">ười </w:t>
            </w:r>
            <w:r w:rsidRPr="00985C2D">
              <w:rPr>
                <w:spacing w:val="1"/>
              </w:rPr>
              <w:t>c</w:t>
            </w:r>
            <w:r w:rsidRPr="00985C2D">
              <w:t>ập nh</w:t>
            </w:r>
            <w:r w:rsidRPr="00985C2D">
              <w:rPr>
                <w:spacing w:val="-1"/>
              </w:rPr>
              <w:t>ậ</w:t>
            </w:r>
            <w:r w:rsidRPr="00985C2D">
              <w:t>t&gt;</w:t>
            </w:r>
          </w:p>
          <w:p w14:paraId="6B60E645" w14:textId="77777777" w:rsidR="00A94EE9" w:rsidRPr="00985C2D" w:rsidRDefault="00A94EE9" w:rsidP="00A94EE9">
            <w:pPr>
              <w:ind w:left="108" w:right="-20"/>
            </w:pPr>
          </w:p>
        </w:tc>
      </w:tr>
    </w:tbl>
    <w:p w14:paraId="5ACBEBEB" w14:textId="77777777" w:rsidR="007D2F96" w:rsidRPr="00985C2D" w:rsidRDefault="007D2F96" w:rsidP="007D2F96"/>
    <w:tbl>
      <w:tblPr>
        <w:tblW w:w="9459" w:type="dxa"/>
        <w:jc w:val="center"/>
        <w:tblLook w:val="01E0" w:firstRow="1" w:lastRow="1" w:firstColumn="1" w:lastColumn="1" w:noHBand="0" w:noVBand="0"/>
      </w:tblPr>
      <w:tblGrid>
        <w:gridCol w:w="4536"/>
        <w:gridCol w:w="4923"/>
      </w:tblGrid>
      <w:tr w:rsidR="007D2F96" w:rsidRPr="00985C2D" w14:paraId="43C70E7A" w14:textId="77777777" w:rsidTr="00356A4B">
        <w:trPr>
          <w:trHeight w:val="1510"/>
          <w:jc w:val="center"/>
        </w:trPr>
        <w:tc>
          <w:tcPr>
            <w:tcW w:w="4536" w:type="dxa"/>
          </w:tcPr>
          <w:p w14:paraId="5C26784D" w14:textId="77777777" w:rsidR="007D2F96" w:rsidRPr="00985C2D" w:rsidRDefault="007D2F96" w:rsidP="00365209">
            <w:pPr>
              <w:jc w:val="center"/>
              <w:rPr>
                <w:b/>
                <w:lang w:val="pt-BR"/>
              </w:rPr>
            </w:pPr>
          </w:p>
          <w:p w14:paraId="4AE20B52" w14:textId="77777777" w:rsidR="007D2F96" w:rsidRPr="00985C2D" w:rsidRDefault="007D2F96" w:rsidP="00365209">
            <w:pPr>
              <w:jc w:val="center"/>
              <w:rPr>
                <w:b/>
                <w:lang w:val="pt-BR"/>
              </w:rPr>
            </w:pPr>
            <w:r w:rsidRPr="00985C2D">
              <w:rPr>
                <w:b/>
                <w:lang w:val="pt-BR"/>
              </w:rPr>
              <w:t>Trưởng khoa</w:t>
            </w:r>
          </w:p>
          <w:p w14:paraId="5CD93176" w14:textId="77777777" w:rsidR="00B64AC2" w:rsidRPr="00985C2D" w:rsidRDefault="00B64AC2" w:rsidP="00365209">
            <w:pPr>
              <w:jc w:val="center"/>
              <w:rPr>
                <w:b/>
                <w:lang w:val="pt-BR"/>
              </w:rPr>
            </w:pPr>
          </w:p>
          <w:p w14:paraId="134B728F" w14:textId="77777777" w:rsidR="00B64AC2" w:rsidRPr="00985C2D" w:rsidRDefault="00B64AC2" w:rsidP="00365209">
            <w:pPr>
              <w:jc w:val="center"/>
              <w:rPr>
                <w:b/>
                <w:lang w:val="pt-BR"/>
              </w:rPr>
            </w:pPr>
          </w:p>
          <w:p w14:paraId="507680A2" w14:textId="77777777" w:rsidR="00B64AC2" w:rsidRPr="00985C2D" w:rsidRDefault="00B64AC2" w:rsidP="00365209">
            <w:pPr>
              <w:jc w:val="center"/>
              <w:rPr>
                <w:b/>
                <w:lang w:val="pt-BR"/>
              </w:rPr>
            </w:pPr>
          </w:p>
          <w:p w14:paraId="6D31B8E4" w14:textId="77777777" w:rsidR="00B64AC2" w:rsidRPr="00985C2D" w:rsidRDefault="00B64AC2" w:rsidP="00365209">
            <w:pPr>
              <w:jc w:val="center"/>
              <w:rPr>
                <w:b/>
                <w:lang w:val="pt-BR"/>
              </w:rPr>
            </w:pPr>
          </w:p>
          <w:p w14:paraId="278EEE34" w14:textId="77777777" w:rsidR="00B64AC2" w:rsidRPr="00985C2D" w:rsidRDefault="00B64AC2" w:rsidP="00365209">
            <w:pPr>
              <w:jc w:val="center"/>
              <w:rPr>
                <w:b/>
                <w:lang w:val="pt-BR"/>
              </w:rPr>
            </w:pPr>
          </w:p>
          <w:p w14:paraId="3154FF9B" w14:textId="77777777" w:rsidR="00B64AC2" w:rsidRPr="00985C2D" w:rsidRDefault="00B64AC2" w:rsidP="00365209">
            <w:pPr>
              <w:jc w:val="center"/>
              <w:rPr>
                <w:lang w:val="pt-BR"/>
              </w:rPr>
            </w:pPr>
          </w:p>
        </w:tc>
        <w:tc>
          <w:tcPr>
            <w:tcW w:w="4923" w:type="dxa"/>
          </w:tcPr>
          <w:p w14:paraId="24DEB86C" w14:textId="77777777" w:rsidR="007D2F96" w:rsidRPr="00985C2D" w:rsidRDefault="007D2F96" w:rsidP="00365209">
            <w:pPr>
              <w:jc w:val="center"/>
              <w:rPr>
                <w:i/>
                <w:lang w:val="pt-BR"/>
              </w:rPr>
            </w:pPr>
            <w:r w:rsidRPr="00985C2D">
              <w:rPr>
                <w:i/>
                <w:lang w:val="pt-BR"/>
              </w:rPr>
              <w:t>Hà Nội, ngày     tháng      năm 20</w:t>
            </w:r>
          </w:p>
          <w:p w14:paraId="0F55DC48" w14:textId="77777777" w:rsidR="007D2F96" w:rsidRPr="00985C2D" w:rsidRDefault="007D2F96" w:rsidP="00365209">
            <w:pPr>
              <w:jc w:val="center"/>
              <w:rPr>
                <w:b/>
                <w:lang w:val="pt-BR"/>
              </w:rPr>
            </w:pPr>
            <w:r w:rsidRPr="00985C2D">
              <w:rPr>
                <w:b/>
                <w:lang w:val="pt-BR"/>
              </w:rPr>
              <w:t>Người biên soạn</w:t>
            </w:r>
          </w:p>
          <w:p w14:paraId="6BF06FD9" w14:textId="77777777" w:rsidR="007D2F96" w:rsidRPr="00985C2D" w:rsidRDefault="007D2F96" w:rsidP="00365209">
            <w:pPr>
              <w:jc w:val="center"/>
              <w:rPr>
                <w:b/>
                <w:lang w:val="pt-BR"/>
              </w:rPr>
            </w:pPr>
          </w:p>
          <w:p w14:paraId="01FFD2CB" w14:textId="77777777" w:rsidR="007D2F96" w:rsidRPr="00985C2D" w:rsidRDefault="007D2F96" w:rsidP="00365209">
            <w:pPr>
              <w:jc w:val="center"/>
              <w:rPr>
                <w:b/>
                <w:lang w:val="pt-BR"/>
              </w:rPr>
            </w:pPr>
          </w:p>
          <w:p w14:paraId="4E466C12" w14:textId="77777777" w:rsidR="007D2F96" w:rsidRPr="00985C2D" w:rsidRDefault="007D2F96" w:rsidP="00365209">
            <w:pPr>
              <w:jc w:val="center"/>
              <w:rPr>
                <w:b/>
                <w:lang w:val="pt-BR"/>
              </w:rPr>
            </w:pPr>
          </w:p>
          <w:p w14:paraId="7EACBC77" w14:textId="77777777" w:rsidR="007D2F96" w:rsidRPr="00985C2D" w:rsidRDefault="007D2F96" w:rsidP="00365209">
            <w:pPr>
              <w:jc w:val="center"/>
              <w:rPr>
                <w:b/>
                <w:lang w:val="pt-BR"/>
              </w:rPr>
            </w:pPr>
          </w:p>
        </w:tc>
      </w:tr>
    </w:tbl>
    <w:p w14:paraId="468331DE" w14:textId="77777777" w:rsidR="00DB5029" w:rsidRPr="00985C2D" w:rsidRDefault="00DB5029"/>
    <w:p w14:paraId="321CD96E" w14:textId="77777777" w:rsidR="00DB5029" w:rsidRPr="00985C2D" w:rsidRDefault="00DB5029">
      <w:pPr>
        <w:spacing w:after="120" w:line="312" w:lineRule="auto"/>
      </w:pPr>
      <w:r w:rsidRPr="00985C2D">
        <w:br w:type="page"/>
      </w:r>
    </w:p>
    <w:p w14:paraId="17CE2B41" w14:textId="77777777" w:rsidR="00DB5029" w:rsidRPr="00985C2D" w:rsidRDefault="00DB5029" w:rsidP="002B505A">
      <w:pPr>
        <w:jc w:val="center"/>
        <w:outlineLvl w:val="0"/>
        <w:rPr>
          <w:b/>
          <w:bCs/>
          <w:kern w:val="36"/>
          <w:sz w:val="28"/>
          <w:szCs w:val="28"/>
        </w:rPr>
      </w:pPr>
      <w:r w:rsidRPr="00985C2D">
        <w:rPr>
          <w:b/>
          <w:bCs/>
          <w:kern w:val="36"/>
          <w:sz w:val="28"/>
          <w:szCs w:val="28"/>
        </w:rPr>
        <w:lastRenderedPageBreak/>
        <w:t>PHIẾU TỰ KIỂM TRA ĐỀ CƯƠNG CHI TIẾT HỌC PHẦN (CHECKLIST)</w:t>
      </w:r>
    </w:p>
    <w:p w14:paraId="5B5E0B5E" w14:textId="77777777" w:rsidR="00DB5029" w:rsidRPr="00985C2D" w:rsidRDefault="00DB5029" w:rsidP="002B505A">
      <w:pPr>
        <w:jc w:val="center"/>
        <w:rPr>
          <w:i/>
          <w:iCs/>
        </w:rPr>
      </w:pPr>
      <w:r w:rsidRPr="00985C2D">
        <w:rPr>
          <w:i/>
          <w:iCs/>
        </w:rPr>
        <w:t>(Dành cho Giảng viên biên soạn - Cập nhật cho năm học 2026)</w:t>
      </w:r>
    </w:p>
    <w:p w14:paraId="41E6FC2D" w14:textId="77777777" w:rsidR="008A407C" w:rsidRPr="00985C2D" w:rsidRDefault="008A407C" w:rsidP="002B505A">
      <w:pPr>
        <w:jc w:val="center"/>
      </w:pPr>
    </w:p>
    <w:p w14:paraId="55651AD2" w14:textId="77777777" w:rsidR="00DB5029" w:rsidRPr="00985C2D" w:rsidRDefault="00DB5029" w:rsidP="002B505A">
      <w:r w:rsidRPr="00985C2D">
        <w:rPr>
          <w:b/>
          <w:bCs/>
        </w:rPr>
        <w:t>Tên học phần:</w:t>
      </w:r>
      <w:r w:rsidRPr="00985C2D">
        <w:t xml:space="preserve"> .................................................................... </w:t>
      </w:r>
      <w:r w:rsidRPr="00985C2D">
        <w:rPr>
          <w:b/>
          <w:bCs/>
        </w:rPr>
        <w:t>Mã HP:</w:t>
      </w:r>
      <w:r w:rsidRPr="00985C2D">
        <w:t xml:space="preserve"> ............................</w:t>
      </w:r>
    </w:p>
    <w:p w14:paraId="22C2C747" w14:textId="77777777" w:rsidR="00DB5029" w:rsidRPr="00985C2D" w:rsidRDefault="00000000" w:rsidP="002B505A">
      <w:r>
        <w:pict w14:anchorId="27AD8ADC">
          <v:rect id="_x0000_i1025" style="width:0;height:1.5pt" o:hralign="center" o:hrstd="t" o:hr="t" fillcolor="#a0a0a0" stroked="f"/>
        </w:pict>
      </w:r>
    </w:p>
    <w:p w14:paraId="2563B23B" w14:textId="77777777" w:rsidR="00DB5029" w:rsidRPr="00985C2D" w:rsidRDefault="00DB5029" w:rsidP="002B505A">
      <w:pPr>
        <w:spacing w:before="120"/>
        <w:outlineLvl w:val="2"/>
        <w:rPr>
          <w:b/>
          <w:bCs/>
          <w:sz w:val="27"/>
          <w:szCs w:val="27"/>
        </w:rPr>
      </w:pPr>
      <w:r w:rsidRPr="00985C2D">
        <w:rPr>
          <w:b/>
          <w:bCs/>
          <w:sz w:val="27"/>
          <w:szCs w:val="27"/>
        </w:rPr>
        <w:t>I. KIỂM TRA HÌNH THỨC &amp; QUY CÁCH (THE WIZARD TOUCH)</w:t>
      </w:r>
    </w:p>
    <w:p w14:paraId="7CB94730" w14:textId="77777777" w:rsidR="00DB5029" w:rsidRPr="00985C2D" w:rsidRDefault="00DB5029" w:rsidP="00EA04F0">
      <w:pPr>
        <w:numPr>
          <w:ilvl w:val="0"/>
          <w:numId w:val="1"/>
        </w:numPr>
        <w:ind w:left="0" w:firstLine="0"/>
        <w:jc w:val="both"/>
      </w:pPr>
      <w:r w:rsidRPr="00985C2D">
        <w:t xml:space="preserve"> </w:t>
      </w:r>
      <w:r w:rsidRPr="00985C2D">
        <w:rPr>
          <w:bCs/>
        </w:rPr>
        <w:t>Font &amp; Định dạng:</w:t>
      </w:r>
      <w:r w:rsidRPr="00985C2D">
        <w:t xml:space="preserve"> Sử dụng đúng</w:t>
      </w:r>
      <w:r w:rsidR="008A407C" w:rsidRPr="00985C2D">
        <w:t xml:space="preserve"> font Times New Roman, cỡ chữ 12</w:t>
      </w:r>
      <w:r w:rsidRPr="00985C2D">
        <w:t>, giãn dòng 1.</w:t>
      </w:r>
      <w:r w:rsidR="008A407C" w:rsidRPr="00985C2D">
        <w:t>1</w:t>
      </w:r>
      <w:r w:rsidRPr="00985C2D">
        <w:t xml:space="preserve"> - 1.</w:t>
      </w:r>
      <w:r w:rsidR="008A407C" w:rsidRPr="00985C2D">
        <w:t>2</w:t>
      </w:r>
      <w:r w:rsidRPr="00985C2D">
        <w:t xml:space="preserve"> lines. Không bị lỗi font hoặc nhảy dòng giữa các bảng.</w:t>
      </w:r>
    </w:p>
    <w:p w14:paraId="6AED00C2" w14:textId="77777777" w:rsidR="00DB5029" w:rsidRPr="00985C2D" w:rsidRDefault="00DB5029" w:rsidP="00EA04F0">
      <w:pPr>
        <w:numPr>
          <w:ilvl w:val="0"/>
          <w:numId w:val="1"/>
        </w:numPr>
        <w:ind w:left="0" w:firstLine="0"/>
        <w:jc w:val="both"/>
      </w:pPr>
      <w:r w:rsidRPr="00985C2D">
        <w:t xml:space="preserve"> </w:t>
      </w:r>
      <w:r w:rsidRPr="00985C2D">
        <w:rPr>
          <w:bCs/>
        </w:rPr>
        <w:t>Cấu trúc số thứ tự:</w:t>
      </w:r>
      <w:r w:rsidRPr="00985C2D">
        <w:t xml:space="preserve"> Các mục lớn (1, 2, 3...) và mục con (1.1, 1.2...) được đánh số tự động và nhất quán.</w:t>
      </w:r>
    </w:p>
    <w:p w14:paraId="21430A4A" w14:textId="77777777" w:rsidR="00DB5029" w:rsidRPr="00985C2D" w:rsidRDefault="00DB5029" w:rsidP="00EA04F0">
      <w:pPr>
        <w:numPr>
          <w:ilvl w:val="0"/>
          <w:numId w:val="1"/>
        </w:numPr>
        <w:ind w:left="0" w:firstLine="0"/>
        <w:jc w:val="both"/>
      </w:pPr>
      <w:r w:rsidRPr="00985C2D">
        <w:t xml:space="preserve"> </w:t>
      </w:r>
      <w:r w:rsidRPr="00985C2D">
        <w:rPr>
          <w:bCs/>
        </w:rPr>
        <w:t>Bảng biểu:</w:t>
      </w:r>
      <w:r w:rsidRPr="00985C2D">
        <w:t xml:space="preserve"> Đã chọn chế độ Repeat Header Rows (Lặp lại tiêu đề) cho các bảng dài qua trang. Toàn bộ bảng đã được căn chỉnh AutoFit Window.</w:t>
      </w:r>
    </w:p>
    <w:p w14:paraId="23EE7D72" w14:textId="77777777" w:rsidR="00DB5029" w:rsidRPr="00985C2D" w:rsidRDefault="00DB5029" w:rsidP="00EA04F0">
      <w:pPr>
        <w:numPr>
          <w:ilvl w:val="0"/>
          <w:numId w:val="1"/>
        </w:numPr>
        <w:ind w:left="0" w:firstLine="0"/>
        <w:jc w:val="both"/>
      </w:pPr>
      <w:r w:rsidRPr="00985C2D">
        <w:t xml:space="preserve"> </w:t>
      </w:r>
      <w:r w:rsidRPr="00985C2D">
        <w:rPr>
          <w:bCs/>
        </w:rPr>
        <w:t>Thông tin giảng viên:</w:t>
      </w:r>
      <w:r w:rsidRPr="00985C2D">
        <w:t xml:space="preserve"> Cập nhật đầy đủ học hàm, học vị, email công vụ và số điện thoại liên hệ.</w:t>
      </w:r>
    </w:p>
    <w:p w14:paraId="0F4F399C" w14:textId="77777777" w:rsidR="00DB5029" w:rsidRPr="00985C2D" w:rsidRDefault="00DB5029" w:rsidP="00EA04F0">
      <w:pPr>
        <w:jc w:val="both"/>
        <w:outlineLvl w:val="2"/>
        <w:rPr>
          <w:b/>
          <w:bCs/>
        </w:rPr>
      </w:pPr>
      <w:r w:rsidRPr="00985C2D">
        <w:rPr>
          <w:b/>
          <w:bCs/>
        </w:rPr>
        <w:t>II. CHUẨN ĐẦU RA HỌC PHẦN (CLO)</w:t>
      </w:r>
    </w:p>
    <w:p w14:paraId="6D61DC2D" w14:textId="77777777" w:rsidR="00DB5029" w:rsidRPr="00985C2D" w:rsidRDefault="00DB5029" w:rsidP="00EA04F0">
      <w:pPr>
        <w:numPr>
          <w:ilvl w:val="0"/>
          <w:numId w:val="2"/>
        </w:numPr>
        <w:ind w:left="0" w:firstLine="0"/>
        <w:jc w:val="both"/>
      </w:pPr>
      <w:r w:rsidRPr="00985C2D">
        <w:t xml:space="preserve"> </w:t>
      </w:r>
      <w:r w:rsidRPr="00985C2D">
        <w:rPr>
          <w:bCs/>
        </w:rPr>
        <w:t>Động từ hành động:</w:t>
      </w:r>
      <w:r w:rsidRPr="00985C2D">
        <w:t xml:space="preserve"> Mỗi CLO bắt đầu bằng một động từ đo lường được (theo thang Bloom). Tuyệt đối không dùng các từ: </w:t>
      </w:r>
      <w:r w:rsidRPr="00985C2D">
        <w:rPr>
          <w:i/>
          <w:iCs/>
        </w:rPr>
        <w:t>"Biết"</w:t>
      </w:r>
      <w:r w:rsidRPr="00985C2D">
        <w:t xml:space="preserve">, </w:t>
      </w:r>
      <w:r w:rsidRPr="00985C2D">
        <w:rPr>
          <w:i/>
          <w:iCs/>
        </w:rPr>
        <w:t>"Hiểu"</w:t>
      </w:r>
      <w:r w:rsidRPr="00985C2D">
        <w:t xml:space="preserve">, </w:t>
      </w:r>
      <w:r w:rsidRPr="00985C2D">
        <w:rPr>
          <w:i/>
          <w:iCs/>
        </w:rPr>
        <w:t>"Nắm vững"</w:t>
      </w:r>
      <w:r w:rsidRPr="00985C2D">
        <w:t>.</w:t>
      </w:r>
    </w:p>
    <w:p w14:paraId="5E48A7A0" w14:textId="77777777" w:rsidR="00DB5029" w:rsidRPr="00985C2D" w:rsidRDefault="00DB5029" w:rsidP="00EA04F0">
      <w:pPr>
        <w:numPr>
          <w:ilvl w:val="0"/>
          <w:numId w:val="2"/>
        </w:numPr>
        <w:ind w:left="0" w:firstLine="0"/>
        <w:jc w:val="both"/>
      </w:pPr>
      <w:r w:rsidRPr="00985C2D">
        <w:t xml:space="preserve"> </w:t>
      </w:r>
      <w:r w:rsidRPr="00985C2D">
        <w:rPr>
          <w:bCs/>
        </w:rPr>
        <w:t>Tính tương thích:</w:t>
      </w:r>
      <w:r w:rsidRPr="00985C2D">
        <w:t xml:space="preserve"> Các CLO đã được đối chiếu và hỗ trợ trực tiếp cho các chuẩn đầu ra chương trình đào tạo (PLO) tương ứng.</w:t>
      </w:r>
    </w:p>
    <w:p w14:paraId="245399F1" w14:textId="77777777" w:rsidR="00DB5029" w:rsidRPr="00985C2D" w:rsidRDefault="00DB5029" w:rsidP="00EA04F0">
      <w:pPr>
        <w:numPr>
          <w:ilvl w:val="0"/>
          <w:numId w:val="2"/>
        </w:numPr>
        <w:ind w:left="0" w:firstLine="0"/>
        <w:jc w:val="both"/>
      </w:pPr>
      <w:r w:rsidRPr="00985C2D">
        <w:t xml:space="preserve"> </w:t>
      </w:r>
      <w:r w:rsidRPr="00985C2D">
        <w:rPr>
          <w:bCs/>
        </w:rPr>
        <w:t>Phân bậc trình độ:</w:t>
      </w:r>
      <w:r w:rsidRPr="00985C2D">
        <w:t xml:space="preserve"> Cấp độ của CLO phù hợp với vị trí học phần trong CTĐT (Vd: Môn chuyên ngành năm cuối phải đạt mức độ 4-6 trong thang Bloom).</w:t>
      </w:r>
    </w:p>
    <w:p w14:paraId="36456CD9" w14:textId="77777777" w:rsidR="00DB5029" w:rsidRPr="00985C2D" w:rsidRDefault="00EA04F0" w:rsidP="00EA04F0">
      <w:pPr>
        <w:jc w:val="both"/>
        <w:outlineLvl w:val="2"/>
        <w:rPr>
          <w:b/>
          <w:bCs/>
        </w:rPr>
      </w:pPr>
      <w:r w:rsidRPr="00985C2D">
        <w:rPr>
          <w:b/>
          <w:bCs/>
        </w:rPr>
        <w:t>III. NỘI DUNG &amp; KẾ HOẠCH TỰ HỌC</w:t>
      </w:r>
    </w:p>
    <w:p w14:paraId="206D8073" w14:textId="3879B704" w:rsidR="00DB5029" w:rsidRPr="00985C2D" w:rsidRDefault="00DB5029" w:rsidP="00EA04F0">
      <w:pPr>
        <w:numPr>
          <w:ilvl w:val="0"/>
          <w:numId w:val="3"/>
        </w:numPr>
        <w:ind w:left="0" w:firstLine="0"/>
        <w:jc w:val="both"/>
      </w:pPr>
      <w:r w:rsidRPr="00985C2D">
        <w:t xml:space="preserve"> </w:t>
      </w:r>
      <w:r w:rsidRPr="00985C2D">
        <w:rPr>
          <w:bCs/>
        </w:rPr>
        <w:t>Phân bổ thời gian:</w:t>
      </w:r>
      <w:r w:rsidRPr="00985C2D">
        <w:t xml:space="preserve"> Tổng số giờ (Lý thuyết + Thực hành + Tự học) khớp với số tín chỉ theo công thức: </w:t>
      </w:r>
      <w:r w:rsidRPr="00985C2D">
        <w:rPr>
          <w:bCs/>
        </w:rPr>
        <w:t xml:space="preserve">1 TC = </w:t>
      </w:r>
      <w:r w:rsidR="00B25DD9" w:rsidRPr="00985C2D">
        <w:rPr>
          <w:bCs/>
        </w:rPr>
        <w:t>5</w:t>
      </w:r>
      <w:r w:rsidRPr="00985C2D">
        <w:rPr>
          <w:bCs/>
        </w:rPr>
        <w:t>0 giờ chuẩn</w:t>
      </w:r>
      <w:r w:rsidRPr="00985C2D">
        <w:t>.</w:t>
      </w:r>
    </w:p>
    <w:p w14:paraId="23E5776C" w14:textId="77777777" w:rsidR="00DB5029" w:rsidRPr="00985C2D" w:rsidRDefault="00DB5029" w:rsidP="00EA04F0">
      <w:pPr>
        <w:numPr>
          <w:ilvl w:val="0"/>
          <w:numId w:val="3"/>
        </w:numPr>
        <w:ind w:left="0" w:firstLine="0"/>
        <w:jc w:val="both"/>
      </w:pPr>
      <w:r w:rsidRPr="00985C2D">
        <w:t xml:space="preserve"> </w:t>
      </w:r>
      <w:r w:rsidRPr="00985C2D">
        <w:rPr>
          <w:bCs/>
        </w:rPr>
        <w:t>Nhiệm vụ tự học:</w:t>
      </w:r>
      <w:r w:rsidRPr="00985C2D">
        <w:t xml:space="preserve"> Mỗi tuần/chương đều có nhiệm vụ tự học cụ thể (đọc tài liệu, làm bài tập, thảo luận nhóm) thay vì chỉ để trống hoặc ghi chung chung.</w:t>
      </w:r>
    </w:p>
    <w:p w14:paraId="35233431" w14:textId="77777777" w:rsidR="00DB5029" w:rsidRPr="00985C2D" w:rsidRDefault="00DB5029" w:rsidP="00EA04F0">
      <w:pPr>
        <w:numPr>
          <w:ilvl w:val="0"/>
          <w:numId w:val="3"/>
        </w:numPr>
        <w:ind w:left="0" w:firstLine="0"/>
        <w:jc w:val="both"/>
      </w:pPr>
      <w:r w:rsidRPr="00985C2D">
        <w:t xml:space="preserve"> </w:t>
      </w:r>
      <w:r w:rsidRPr="00985C2D">
        <w:rPr>
          <w:bCs/>
        </w:rPr>
        <w:t>Học liệu:</w:t>
      </w:r>
      <w:r w:rsidRPr="00985C2D">
        <w:t xml:space="preserve"> </w:t>
      </w:r>
      <w:r w:rsidR="00685847" w:rsidRPr="00985C2D">
        <w:t>có ít nhất 01 giáo trình chính và</w:t>
      </w:r>
      <w:r w:rsidRPr="00985C2D">
        <w:t xml:space="preserve"> tài liệu tham khảo</w:t>
      </w:r>
      <w:r w:rsidR="00685847" w:rsidRPr="00985C2D">
        <w:t xml:space="preserve">; </w:t>
      </w:r>
      <w:r w:rsidRPr="00985C2D">
        <w:t>các tài liệu cập nhật trong 5-10 năm gần đây. Có link học liệu số (nếu có).</w:t>
      </w:r>
    </w:p>
    <w:p w14:paraId="2295F9FE" w14:textId="77777777" w:rsidR="00DB5029" w:rsidRPr="00985C2D" w:rsidRDefault="00DB5029" w:rsidP="00EA04F0">
      <w:pPr>
        <w:jc w:val="both"/>
        <w:outlineLvl w:val="2"/>
        <w:rPr>
          <w:b/>
          <w:bCs/>
        </w:rPr>
      </w:pPr>
      <w:r w:rsidRPr="00985C2D">
        <w:rPr>
          <w:b/>
          <w:bCs/>
        </w:rPr>
        <w:t>IV. ĐÁNH GIÁ &amp; RUBRICS</w:t>
      </w:r>
    </w:p>
    <w:p w14:paraId="6EA455F8" w14:textId="77777777" w:rsidR="00DB5029" w:rsidRPr="00985C2D" w:rsidRDefault="00DB5029" w:rsidP="00EA04F0">
      <w:pPr>
        <w:numPr>
          <w:ilvl w:val="0"/>
          <w:numId w:val="4"/>
        </w:numPr>
        <w:ind w:left="0" w:firstLine="0"/>
        <w:jc w:val="both"/>
      </w:pPr>
      <w:r w:rsidRPr="00985C2D">
        <w:t xml:space="preserve"> </w:t>
      </w:r>
      <w:r w:rsidRPr="00985C2D">
        <w:rPr>
          <w:bCs/>
        </w:rPr>
        <w:t>Ma trận đánh giá:</w:t>
      </w:r>
      <w:r w:rsidRPr="00985C2D">
        <w:t xml:space="preserve"> Các bài kiểm tra (quá trình, giữa kỳ, cuối kỳ) bao phủ toàn bộ các CLO đã công bố.</w:t>
      </w:r>
    </w:p>
    <w:p w14:paraId="3182FCFC" w14:textId="77777777" w:rsidR="00DB5029" w:rsidRPr="00985C2D" w:rsidRDefault="00DB5029" w:rsidP="00EA04F0">
      <w:pPr>
        <w:numPr>
          <w:ilvl w:val="0"/>
          <w:numId w:val="4"/>
        </w:numPr>
        <w:ind w:left="0" w:firstLine="0"/>
        <w:jc w:val="both"/>
      </w:pPr>
      <w:r w:rsidRPr="00985C2D">
        <w:t xml:space="preserve"> </w:t>
      </w:r>
      <w:r w:rsidRPr="00985C2D">
        <w:rPr>
          <w:bCs/>
        </w:rPr>
        <w:t>Phương pháp đánh giá:</w:t>
      </w:r>
      <w:r w:rsidRPr="00985C2D">
        <w:t xml:space="preserve"> Hình thức thi/kiểm tra phù hợp với tính chất học phần (Vd: Môn thực hành phải có đánh giá thao tác hoặc sản phẩm).</w:t>
      </w:r>
    </w:p>
    <w:p w14:paraId="09302CFC" w14:textId="77777777" w:rsidR="00DB5029" w:rsidRPr="00985C2D" w:rsidRDefault="00DB5029" w:rsidP="00EA04F0">
      <w:pPr>
        <w:numPr>
          <w:ilvl w:val="0"/>
          <w:numId w:val="4"/>
        </w:numPr>
        <w:ind w:left="0" w:firstLine="0"/>
        <w:jc w:val="both"/>
      </w:pPr>
      <w:r w:rsidRPr="00985C2D">
        <w:t xml:space="preserve"> </w:t>
      </w:r>
      <w:r w:rsidRPr="00985C2D">
        <w:rPr>
          <w:bCs/>
        </w:rPr>
        <w:t>Tiêu chí chấm điểm (Rubrics):</w:t>
      </w:r>
      <w:r w:rsidRPr="00985C2D">
        <w:t xml:space="preserve"> Đã xây dựng Rubrics chi tiết cho các hình thức đánh giá phức tạp (Thuyết trình, Đồ án, Thảo luận nhóm).</w:t>
      </w:r>
    </w:p>
    <w:p w14:paraId="183A866F" w14:textId="77777777" w:rsidR="00DB5029" w:rsidRPr="00985C2D" w:rsidRDefault="00DB5029" w:rsidP="00EA04F0">
      <w:pPr>
        <w:jc w:val="both"/>
        <w:outlineLvl w:val="2"/>
        <w:rPr>
          <w:b/>
          <w:bCs/>
        </w:rPr>
      </w:pPr>
      <w:r w:rsidRPr="00985C2D">
        <w:rPr>
          <w:b/>
          <w:bCs/>
        </w:rPr>
        <w:t>V. CHÍNH SÁCH HỌC PHẦN (XU HƯỚNG 2026)</w:t>
      </w:r>
    </w:p>
    <w:p w14:paraId="1843FD5C" w14:textId="77777777" w:rsidR="00DB5029" w:rsidRPr="00985C2D" w:rsidRDefault="00DB5029" w:rsidP="00EA04F0">
      <w:pPr>
        <w:numPr>
          <w:ilvl w:val="0"/>
          <w:numId w:val="5"/>
        </w:numPr>
        <w:ind w:left="0" w:firstLine="0"/>
        <w:jc w:val="both"/>
      </w:pPr>
      <w:r w:rsidRPr="00985C2D">
        <w:t xml:space="preserve"> </w:t>
      </w:r>
      <w:r w:rsidRPr="00985C2D">
        <w:rPr>
          <w:bCs/>
        </w:rPr>
        <w:t>Liêm chính học thuật:</w:t>
      </w:r>
      <w:r w:rsidRPr="00985C2D">
        <w:t xml:space="preserve"> Đã nêu rõ quy định về đạo văn và xử lý vi phạm.</w:t>
      </w:r>
    </w:p>
    <w:p w14:paraId="035B6C45" w14:textId="77777777" w:rsidR="00DB5029" w:rsidRPr="00985C2D" w:rsidRDefault="00DB5029" w:rsidP="00EA04F0">
      <w:pPr>
        <w:numPr>
          <w:ilvl w:val="0"/>
          <w:numId w:val="5"/>
        </w:numPr>
        <w:ind w:left="0" w:firstLine="0"/>
        <w:jc w:val="both"/>
      </w:pPr>
      <w:r w:rsidRPr="00985C2D">
        <w:t xml:space="preserve"> </w:t>
      </w:r>
      <w:r w:rsidRPr="00985C2D">
        <w:rPr>
          <w:bCs/>
        </w:rPr>
        <w:t>Sử dụng AI:</w:t>
      </w:r>
      <w:r w:rsidRPr="00985C2D">
        <w:t xml:space="preserve"> Đã quy định rõ mức độ và cách thức sinh viên được phép sử dụng công cụ Generative AI (ChatGPT, Gemini...) trong các bài tập.</w:t>
      </w:r>
    </w:p>
    <w:p w14:paraId="65554F3B" w14:textId="77777777" w:rsidR="00DB5029" w:rsidRPr="00985C2D" w:rsidRDefault="00000000" w:rsidP="00EA04F0">
      <w:pPr>
        <w:jc w:val="both"/>
      </w:pPr>
      <w:r>
        <w:pict w14:anchorId="47B4E1B4">
          <v:rect id="_x0000_i1026" style="width:0;height:1.5pt" o:hralign="center" o:hrstd="t" o:hr="t" fillcolor="#a0a0a0" stroked="f"/>
        </w:pict>
      </w:r>
    </w:p>
    <w:p w14:paraId="14CD852B" w14:textId="77777777" w:rsidR="00DB5029" w:rsidRPr="00985C2D" w:rsidRDefault="00DB5029" w:rsidP="00EA04F0">
      <w:pPr>
        <w:jc w:val="both"/>
        <w:outlineLvl w:val="2"/>
        <w:rPr>
          <w:b/>
          <w:bCs/>
        </w:rPr>
      </w:pPr>
      <w:r w:rsidRPr="00985C2D">
        <w:rPr>
          <w:b/>
          <w:bCs/>
        </w:rPr>
        <w:t>VI. XÁC NHẬN CỦA GIẢNG VIÊN</w:t>
      </w:r>
    </w:p>
    <w:p w14:paraId="2B7A8A54" w14:textId="77777777" w:rsidR="00DB5029" w:rsidRPr="00985C2D" w:rsidRDefault="00DB5029" w:rsidP="00EA04F0">
      <w:pPr>
        <w:jc w:val="both"/>
      </w:pPr>
      <w:r w:rsidRPr="00985C2D">
        <w:t>Tôi đã rà soát kỹ các mục nêu trên và chịu trách nhiệm về tính chính xác, logic của bản Đề cương chi tiết học phần này.</w:t>
      </w:r>
    </w:p>
    <w:p w14:paraId="17198BD7" w14:textId="77777777" w:rsidR="008A407C" w:rsidRPr="00985C2D" w:rsidRDefault="00DB5029" w:rsidP="00754A25">
      <w:pPr>
        <w:ind w:firstLine="4962"/>
        <w:jc w:val="center"/>
      </w:pPr>
      <w:r w:rsidRPr="00985C2D">
        <w:rPr>
          <w:i/>
          <w:iCs/>
        </w:rPr>
        <w:t>Ngày ...... tháng ...... năm 2026</w:t>
      </w:r>
    </w:p>
    <w:p w14:paraId="4A1669FB" w14:textId="77777777" w:rsidR="008A407C" w:rsidRPr="00985C2D" w:rsidRDefault="00DB5029" w:rsidP="00754A25">
      <w:pPr>
        <w:ind w:firstLine="4962"/>
        <w:jc w:val="center"/>
      </w:pPr>
      <w:r w:rsidRPr="00985C2D">
        <w:rPr>
          <w:b/>
          <w:bCs/>
        </w:rPr>
        <w:t>Giảng viên biên soạn</w:t>
      </w:r>
    </w:p>
    <w:p w14:paraId="58ECA8D6" w14:textId="77777777" w:rsidR="00DB5029" w:rsidRPr="00985C2D" w:rsidRDefault="00DB5029" w:rsidP="00754A25">
      <w:pPr>
        <w:ind w:firstLine="4962"/>
        <w:jc w:val="center"/>
      </w:pPr>
      <w:r w:rsidRPr="00985C2D">
        <w:rPr>
          <w:i/>
          <w:iCs/>
        </w:rPr>
        <w:t>(Ký và ghi rõ họ tên)</w:t>
      </w:r>
    </w:p>
    <w:p w14:paraId="0A15EDBE" w14:textId="77777777" w:rsidR="00B84C5A" w:rsidRPr="00985C2D" w:rsidRDefault="00B84C5A"/>
    <w:sectPr w:rsidR="00B84C5A" w:rsidRPr="00985C2D" w:rsidSect="00625D9B">
      <w:headerReference w:type="default" r:id="rId11"/>
      <w:headerReference w:type="first" r:id="rId12"/>
      <w:pgSz w:w="11909" w:h="16834" w:code="9"/>
      <w:pgMar w:top="1134" w:right="1134" w:bottom="1134"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H-LTV" w:date="2026-04-07T11:12:00Z" w:initials="A">
    <w:p w14:paraId="400315FF" w14:textId="77777777" w:rsidR="00B037ED" w:rsidRDefault="00B037ED">
      <w:pPr>
        <w:pStyle w:val="VnbanChuthich"/>
      </w:pPr>
      <w:r>
        <w:rPr>
          <w:rStyle w:val="ThamchiuChuthich"/>
        </w:rPr>
        <w:annotationRef/>
      </w:r>
      <w:r w:rsidRPr="00F10D12">
        <w:rPr>
          <w:rFonts w:ascii="Arial" w:hAnsi="Arial" w:cs="Arial"/>
          <w:i/>
          <w:iCs/>
          <w:color w:val="666666"/>
          <w:szCs w:val="24"/>
        </w:rPr>
        <w:t>Đối với hoạt động dạy học trên lớp, một tín chỉ yêu cầu thực hiện tối thiểu 15 giờ giảng hoặc 30 giờ thực hành, thí nghiệm, thảo luận trong đó một giờ trên lớp được tính bằng 50 phút.</w:t>
      </w:r>
    </w:p>
  </w:comment>
  <w:comment w:id="1" w:author="ANH-LTV" w:date="2026-04-07T11:11:00Z" w:initials="A">
    <w:p w14:paraId="516F9CF2" w14:textId="77777777" w:rsidR="00B037ED" w:rsidRPr="00DF16E1" w:rsidRDefault="00B037ED" w:rsidP="00DF16E1">
      <w:pPr>
        <w:shd w:val="clear" w:color="auto" w:fill="FFFFFF"/>
        <w:jc w:val="both"/>
        <w:rPr>
          <w:rFonts w:ascii="Inter Tight" w:hAnsi="Inter Tight"/>
          <w:color w:val="666666"/>
          <w:sz w:val="23"/>
          <w:szCs w:val="23"/>
        </w:rPr>
      </w:pPr>
      <w:r>
        <w:rPr>
          <w:rStyle w:val="ThamchiuChuthich"/>
        </w:rPr>
        <w:annotationRef/>
      </w:r>
      <w:r w:rsidRPr="00F10D12">
        <w:rPr>
          <w:rFonts w:ascii="Arial" w:hAnsi="Arial" w:cs="Arial"/>
          <w:i/>
          <w:iCs/>
          <w:color w:val="666666"/>
        </w:rPr>
        <w:t>Một tín chỉ được tính tương đương 50 giờ học tập định mức của người học, bao gồm cả thời gian dự giờ giảng, giờ học có hướng dẫn, tự học, nghiên cứu, trải nghiệm và dự kiểm tra, đánh giá.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0315FF" w15:done="0"/>
  <w15:commentEx w15:paraId="516F9CF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0315FF" w16cid:durableId="2D933088"/>
  <w16cid:commentId w16cid:paraId="516F9CF2" w16cid:durableId="2D9330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7FB83" w14:textId="77777777" w:rsidR="00096443" w:rsidRDefault="00096443">
      <w:r>
        <w:separator/>
      </w:r>
    </w:p>
  </w:endnote>
  <w:endnote w:type="continuationSeparator" w:id="0">
    <w:p w14:paraId="54FD7963" w14:textId="77777777" w:rsidR="00096443" w:rsidRDefault="00096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
    <w:altName w:val="MS Mincho"/>
    <w:panose1 w:val="00000000000000000000"/>
    <w:charset w:val="80"/>
    <w:family w:val="auto"/>
    <w:notTrueType/>
    <w:pitch w:val="default"/>
    <w:sig w:usb0="00000000" w:usb1="08070000" w:usb2="00000010" w:usb3="00000000" w:csb0="00020001" w:csb1="00000000"/>
  </w:font>
  <w:font w:name="Inter Tight">
    <w:altName w:val="Times New Roman"/>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12">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E95AF" w14:textId="77777777" w:rsidR="00096443" w:rsidRDefault="00096443">
      <w:r>
        <w:separator/>
      </w:r>
    </w:p>
  </w:footnote>
  <w:footnote w:type="continuationSeparator" w:id="0">
    <w:p w14:paraId="0E8E2626" w14:textId="77777777" w:rsidR="00096443" w:rsidRDefault="00096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208207"/>
      <w:docPartObj>
        <w:docPartGallery w:val="Page Numbers (Top of Page)"/>
        <w:docPartUnique/>
      </w:docPartObj>
    </w:sdtPr>
    <w:sdtEndPr>
      <w:rPr>
        <w:noProof/>
      </w:rPr>
    </w:sdtEndPr>
    <w:sdtContent>
      <w:p w14:paraId="00706973" w14:textId="773533D2" w:rsidR="00B037ED" w:rsidRDefault="00B037ED">
        <w:pPr>
          <w:pStyle w:val="utrang"/>
          <w:jc w:val="center"/>
        </w:pPr>
        <w:r>
          <w:fldChar w:fldCharType="begin"/>
        </w:r>
        <w:r>
          <w:instrText xml:space="preserve"> PAGE   \* MERGEFORMAT </w:instrText>
        </w:r>
        <w:r>
          <w:fldChar w:fldCharType="separate"/>
        </w:r>
        <w:r w:rsidR="00CA7BE1">
          <w:rPr>
            <w:noProof/>
          </w:rPr>
          <w:t>2</w:t>
        </w:r>
        <w:r>
          <w:rPr>
            <w:noProof/>
          </w:rPr>
          <w:fldChar w:fldCharType="end"/>
        </w:r>
      </w:p>
    </w:sdtContent>
  </w:sdt>
  <w:p w14:paraId="738A1B98" w14:textId="77777777" w:rsidR="00B037ED" w:rsidRDefault="00B037ED">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945902"/>
      <w:docPartObj>
        <w:docPartGallery w:val="Page Numbers (Top of Page)"/>
        <w:docPartUnique/>
      </w:docPartObj>
    </w:sdtPr>
    <w:sdtEndPr>
      <w:rPr>
        <w:noProof/>
      </w:rPr>
    </w:sdtEndPr>
    <w:sdtContent>
      <w:p w14:paraId="16A605BC" w14:textId="77777777" w:rsidR="00B037ED" w:rsidRDefault="00000000">
        <w:pPr>
          <w:pStyle w:val="utrang"/>
          <w:jc w:val="center"/>
        </w:pPr>
      </w:p>
    </w:sdtContent>
  </w:sdt>
  <w:p w14:paraId="7A36C8D2" w14:textId="77777777" w:rsidR="00B037ED" w:rsidRDefault="00B037E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6ABD"/>
    <w:multiLevelType w:val="multilevel"/>
    <w:tmpl w:val="87C648B0"/>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0128C"/>
    <w:multiLevelType w:val="multilevel"/>
    <w:tmpl w:val="F1A4D83E"/>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85C31"/>
    <w:multiLevelType w:val="multilevel"/>
    <w:tmpl w:val="12FC9B0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70C2E"/>
    <w:multiLevelType w:val="multilevel"/>
    <w:tmpl w:val="61E4E0DA"/>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17195"/>
    <w:multiLevelType w:val="multilevel"/>
    <w:tmpl w:val="C8168148"/>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73256720">
    <w:abstractNumId w:val="1"/>
  </w:num>
  <w:num w:numId="2" w16cid:durableId="1328440744">
    <w:abstractNumId w:val="3"/>
  </w:num>
  <w:num w:numId="3" w16cid:durableId="1601792097">
    <w:abstractNumId w:val="0"/>
  </w:num>
  <w:num w:numId="4" w16cid:durableId="679547223">
    <w:abstractNumId w:val="2"/>
  </w:num>
  <w:num w:numId="5" w16cid:durableId="79999843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H-LTV">
    <w15:presenceInfo w15:providerId="None" w15:userId="ANH-LT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6E1"/>
    <w:rsid w:val="00007D65"/>
    <w:rsid w:val="00015B8E"/>
    <w:rsid w:val="00016FF0"/>
    <w:rsid w:val="000216D6"/>
    <w:rsid w:val="00025114"/>
    <w:rsid w:val="0003038E"/>
    <w:rsid w:val="0003538B"/>
    <w:rsid w:val="00050FE4"/>
    <w:rsid w:val="00056943"/>
    <w:rsid w:val="000672BC"/>
    <w:rsid w:val="00082F96"/>
    <w:rsid w:val="00096443"/>
    <w:rsid w:val="000A295F"/>
    <w:rsid w:val="000B0205"/>
    <w:rsid w:val="000C2047"/>
    <w:rsid w:val="000C67BD"/>
    <w:rsid w:val="000D14A2"/>
    <w:rsid w:val="000F1CFD"/>
    <w:rsid w:val="00111794"/>
    <w:rsid w:val="00114B9F"/>
    <w:rsid w:val="00125596"/>
    <w:rsid w:val="00145038"/>
    <w:rsid w:val="001516D4"/>
    <w:rsid w:val="00151BDC"/>
    <w:rsid w:val="00152B62"/>
    <w:rsid w:val="001531F7"/>
    <w:rsid w:val="00161467"/>
    <w:rsid w:val="00171678"/>
    <w:rsid w:val="00176648"/>
    <w:rsid w:val="00183CF0"/>
    <w:rsid w:val="00190C60"/>
    <w:rsid w:val="001A2ACF"/>
    <w:rsid w:val="001B5DDD"/>
    <w:rsid w:val="001B6CCB"/>
    <w:rsid w:val="001C0025"/>
    <w:rsid w:val="001D1EFD"/>
    <w:rsid w:val="001D6DCD"/>
    <w:rsid w:val="001E0345"/>
    <w:rsid w:val="001E2683"/>
    <w:rsid w:val="001F27FF"/>
    <w:rsid w:val="00206CA4"/>
    <w:rsid w:val="00211FF1"/>
    <w:rsid w:val="002162FD"/>
    <w:rsid w:val="00253B94"/>
    <w:rsid w:val="0026165F"/>
    <w:rsid w:val="00264BDC"/>
    <w:rsid w:val="00271480"/>
    <w:rsid w:val="00271C23"/>
    <w:rsid w:val="002801DE"/>
    <w:rsid w:val="00282C82"/>
    <w:rsid w:val="002A22DD"/>
    <w:rsid w:val="002B1BF4"/>
    <w:rsid w:val="002B3069"/>
    <w:rsid w:val="002B505A"/>
    <w:rsid w:val="002D2E1B"/>
    <w:rsid w:val="002E27A0"/>
    <w:rsid w:val="002E4D81"/>
    <w:rsid w:val="002F10C5"/>
    <w:rsid w:val="003045CE"/>
    <w:rsid w:val="00312740"/>
    <w:rsid w:val="00316FF1"/>
    <w:rsid w:val="00325918"/>
    <w:rsid w:val="00327BD8"/>
    <w:rsid w:val="003413DF"/>
    <w:rsid w:val="00342929"/>
    <w:rsid w:val="00347976"/>
    <w:rsid w:val="00356A4B"/>
    <w:rsid w:val="00365209"/>
    <w:rsid w:val="00371ABF"/>
    <w:rsid w:val="00372206"/>
    <w:rsid w:val="003D5DC6"/>
    <w:rsid w:val="003E2C82"/>
    <w:rsid w:val="003F5D56"/>
    <w:rsid w:val="004100FC"/>
    <w:rsid w:val="00414165"/>
    <w:rsid w:val="0041587C"/>
    <w:rsid w:val="0042733E"/>
    <w:rsid w:val="00431F71"/>
    <w:rsid w:val="00487DEC"/>
    <w:rsid w:val="00497C84"/>
    <w:rsid w:val="004A00D4"/>
    <w:rsid w:val="004A13AE"/>
    <w:rsid w:val="004A33F8"/>
    <w:rsid w:val="004A3E0A"/>
    <w:rsid w:val="004A64B9"/>
    <w:rsid w:val="004B0BDA"/>
    <w:rsid w:val="004B2440"/>
    <w:rsid w:val="004C3AC2"/>
    <w:rsid w:val="004D1975"/>
    <w:rsid w:val="004D47C0"/>
    <w:rsid w:val="004D5CEE"/>
    <w:rsid w:val="004E3469"/>
    <w:rsid w:val="004F6D7E"/>
    <w:rsid w:val="005015E1"/>
    <w:rsid w:val="00507593"/>
    <w:rsid w:val="0051397F"/>
    <w:rsid w:val="005141AA"/>
    <w:rsid w:val="00523DE2"/>
    <w:rsid w:val="00525DE2"/>
    <w:rsid w:val="00527EDC"/>
    <w:rsid w:val="00535E8E"/>
    <w:rsid w:val="0056012C"/>
    <w:rsid w:val="005666C0"/>
    <w:rsid w:val="0058345B"/>
    <w:rsid w:val="005845B2"/>
    <w:rsid w:val="00587BCC"/>
    <w:rsid w:val="0059064E"/>
    <w:rsid w:val="00590D71"/>
    <w:rsid w:val="005942A3"/>
    <w:rsid w:val="005B6FA6"/>
    <w:rsid w:val="005E179C"/>
    <w:rsid w:val="005F06B4"/>
    <w:rsid w:val="005F306B"/>
    <w:rsid w:val="0061272B"/>
    <w:rsid w:val="00625D9B"/>
    <w:rsid w:val="0063525F"/>
    <w:rsid w:val="00654D2E"/>
    <w:rsid w:val="006572A3"/>
    <w:rsid w:val="006617A6"/>
    <w:rsid w:val="006662E7"/>
    <w:rsid w:val="00685847"/>
    <w:rsid w:val="00685C25"/>
    <w:rsid w:val="00693280"/>
    <w:rsid w:val="0069534B"/>
    <w:rsid w:val="006A0BCB"/>
    <w:rsid w:val="006B7F91"/>
    <w:rsid w:val="006C0D2F"/>
    <w:rsid w:val="006D22EC"/>
    <w:rsid w:val="006D7545"/>
    <w:rsid w:val="006E463F"/>
    <w:rsid w:val="0070668F"/>
    <w:rsid w:val="00707840"/>
    <w:rsid w:val="007133C5"/>
    <w:rsid w:val="007222EF"/>
    <w:rsid w:val="007231B3"/>
    <w:rsid w:val="00725C52"/>
    <w:rsid w:val="0074262C"/>
    <w:rsid w:val="00746603"/>
    <w:rsid w:val="00747FEF"/>
    <w:rsid w:val="00754A25"/>
    <w:rsid w:val="00757CB6"/>
    <w:rsid w:val="00767AAE"/>
    <w:rsid w:val="00780115"/>
    <w:rsid w:val="00795944"/>
    <w:rsid w:val="007D2F96"/>
    <w:rsid w:val="007E722E"/>
    <w:rsid w:val="007F4802"/>
    <w:rsid w:val="00804589"/>
    <w:rsid w:val="008368A8"/>
    <w:rsid w:val="0085472A"/>
    <w:rsid w:val="00856728"/>
    <w:rsid w:val="00863FED"/>
    <w:rsid w:val="00874016"/>
    <w:rsid w:val="008865E5"/>
    <w:rsid w:val="00892C38"/>
    <w:rsid w:val="008A0AEA"/>
    <w:rsid w:val="008A407C"/>
    <w:rsid w:val="008B1432"/>
    <w:rsid w:val="008B644A"/>
    <w:rsid w:val="008C3D5D"/>
    <w:rsid w:val="008C720B"/>
    <w:rsid w:val="008E4F3D"/>
    <w:rsid w:val="008F314D"/>
    <w:rsid w:val="0091746A"/>
    <w:rsid w:val="00923493"/>
    <w:rsid w:val="00941E4F"/>
    <w:rsid w:val="009445BA"/>
    <w:rsid w:val="009547CD"/>
    <w:rsid w:val="00957183"/>
    <w:rsid w:val="00960124"/>
    <w:rsid w:val="00966324"/>
    <w:rsid w:val="00971370"/>
    <w:rsid w:val="00972925"/>
    <w:rsid w:val="009758FB"/>
    <w:rsid w:val="009821E7"/>
    <w:rsid w:val="00985C2D"/>
    <w:rsid w:val="009B3EFF"/>
    <w:rsid w:val="009C13FD"/>
    <w:rsid w:val="009E6EFB"/>
    <w:rsid w:val="009F3AEE"/>
    <w:rsid w:val="009F596A"/>
    <w:rsid w:val="00A132F7"/>
    <w:rsid w:val="00A14166"/>
    <w:rsid w:val="00A2715B"/>
    <w:rsid w:val="00A30E4E"/>
    <w:rsid w:val="00A41CC0"/>
    <w:rsid w:val="00A47610"/>
    <w:rsid w:val="00A532E1"/>
    <w:rsid w:val="00A55240"/>
    <w:rsid w:val="00A56291"/>
    <w:rsid w:val="00A60119"/>
    <w:rsid w:val="00A72149"/>
    <w:rsid w:val="00A732AB"/>
    <w:rsid w:val="00A94EE9"/>
    <w:rsid w:val="00AB6617"/>
    <w:rsid w:val="00AD7658"/>
    <w:rsid w:val="00B02F2E"/>
    <w:rsid w:val="00B037ED"/>
    <w:rsid w:val="00B07CC7"/>
    <w:rsid w:val="00B14778"/>
    <w:rsid w:val="00B224D8"/>
    <w:rsid w:val="00B25DD9"/>
    <w:rsid w:val="00B3562D"/>
    <w:rsid w:val="00B56AD4"/>
    <w:rsid w:val="00B56C7E"/>
    <w:rsid w:val="00B57E7F"/>
    <w:rsid w:val="00B6009F"/>
    <w:rsid w:val="00B64AC2"/>
    <w:rsid w:val="00B84C5A"/>
    <w:rsid w:val="00B9397E"/>
    <w:rsid w:val="00B965A7"/>
    <w:rsid w:val="00BB02D0"/>
    <w:rsid w:val="00BB1E39"/>
    <w:rsid w:val="00BC2F18"/>
    <w:rsid w:val="00BD7675"/>
    <w:rsid w:val="00BE16F0"/>
    <w:rsid w:val="00BE5800"/>
    <w:rsid w:val="00BE7551"/>
    <w:rsid w:val="00BF5BA6"/>
    <w:rsid w:val="00BF6984"/>
    <w:rsid w:val="00C06C02"/>
    <w:rsid w:val="00C07BDD"/>
    <w:rsid w:val="00C20E78"/>
    <w:rsid w:val="00C22ABD"/>
    <w:rsid w:val="00C236DE"/>
    <w:rsid w:val="00C41CB5"/>
    <w:rsid w:val="00C43D7E"/>
    <w:rsid w:val="00C6093E"/>
    <w:rsid w:val="00C62456"/>
    <w:rsid w:val="00C86370"/>
    <w:rsid w:val="00C97AFE"/>
    <w:rsid w:val="00C97E42"/>
    <w:rsid w:val="00CA0A4B"/>
    <w:rsid w:val="00CA7BE1"/>
    <w:rsid w:val="00CB399F"/>
    <w:rsid w:val="00CB5934"/>
    <w:rsid w:val="00CB6561"/>
    <w:rsid w:val="00CC0F1E"/>
    <w:rsid w:val="00CC23FC"/>
    <w:rsid w:val="00CD37B9"/>
    <w:rsid w:val="00CD4C82"/>
    <w:rsid w:val="00CE156E"/>
    <w:rsid w:val="00CE22CB"/>
    <w:rsid w:val="00CF1645"/>
    <w:rsid w:val="00D00C8B"/>
    <w:rsid w:val="00D0447C"/>
    <w:rsid w:val="00D135B3"/>
    <w:rsid w:val="00D36A2E"/>
    <w:rsid w:val="00D377FF"/>
    <w:rsid w:val="00D50BC4"/>
    <w:rsid w:val="00D56F64"/>
    <w:rsid w:val="00D57940"/>
    <w:rsid w:val="00D60676"/>
    <w:rsid w:val="00D63675"/>
    <w:rsid w:val="00D648C4"/>
    <w:rsid w:val="00D657B7"/>
    <w:rsid w:val="00DA2815"/>
    <w:rsid w:val="00DA4F1C"/>
    <w:rsid w:val="00DB3FBA"/>
    <w:rsid w:val="00DB5029"/>
    <w:rsid w:val="00DB5677"/>
    <w:rsid w:val="00DD237B"/>
    <w:rsid w:val="00DF16E1"/>
    <w:rsid w:val="00DF540D"/>
    <w:rsid w:val="00E00E9B"/>
    <w:rsid w:val="00E014C9"/>
    <w:rsid w:val="00E051FE"/>
    <w:rsid w:val="00E05406"/>
    <w:rsid w:val="00E067AB"/>
    <w:rsid w:val="00E0716B"/>
    <w:rsid w:val="00E13D93"/>
    <w:rsid w:val="00E160B5"/>
    <w:rsid w:val="00E20AAB"/>
    <w:rsid w:val="00E25F82"/>
    <w:rsid w:val="00E36517"/>
    <w:rsid w:val="00E45E1C"/>
    <w:rsid w:val="00E54305"/>
    <w:rsid w:val="00E5783B"/>
    <w:rsid w:val="00E63494"/>
    <w:rsid w:val="00E6759C"/>
    <w:rsid w:val="00E82648"/>
    <w:rsid w:val="00E93B55"/>
    <w:rsid w:val="00EA04F0"/>
    <w:rsid w:val="00EA0D25"/>
    <w:rsid w:val="00EB2D47"/>
    <w:rsid w:val="00ED047B"/>
    <w:rsid w:val="00F14C8E"/>
    <w:rsid w:val="00F16A98"/>
    <w:rsid w:val="00F17DD4"/>
    <w:rsid w:val="00F34276"/>
    <w:rsid w:val="00F43BAC"/>
    <w:rsid w:val="00F45E96"/>
    <w:rsid w:val="00F45F1B"/>
    <w:rsid w:val="00F5331A"/>
    <w:rsid w:val="00F65C21"/>
    <w:rsid w:val="00F662D3"/>
    <w:rsid w:val="00F721A6"/>
    <w:rsid w:val="00F77D48"/>
    <w:rsid w:val="00F8465F"/>
    <w:rsid w:val="00F90188"/>
    <w:rsid w:val="00F943A5"/>
    <w:rsid w:val="00F968D8"/>
    <w:rsid w:val="00FA7513"/>
    <w:rsid w:val="00FC4385"/>
    <w:rsid w:val="00FD1176"/>
    <w:rsid w:val="00FF0C51"/>
    <w:rsid w:val="00FF2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EC1B0"/>
  <w15:chartTrackingRefBased/>
  <w15:docId w15:val="{96251C26-89A4-4C19-8BA0-DFF75A4F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D2F96"/>
    <w:pPr>
      <w:spacing w:after="0" w:line="240" w:lineRule="auto"/>
    </w:pPr>
    <w:rPr>
      <w:rFonts w:eastAsia="Times New Roman" w:cs="Times New Roman"/>
      <w:sz w:val="24"/>
      <w:szCs w:val="24"/>
    </w:rPr>
  </w:style>
  <w:style w:type="paragraph" w:styleId="u1">
    <w:name w:val="heading 1"/>
    <w:basedOn w:val="Binhthng"/>
    <w:link w:val="u1Char"/>
    <w:autoRedefine/>
    <w:uiPriority w:val="9"/>
    <w:qFormat/>
    <w:rsid w:val="00CB6561"/>
    <w:pPr>
      <w:spacing w:before="120" w:after="120"/>
      <w:outlineLvl w:val="0"/>
    </w:pPr>
    <w:rPr>
      <w:b/>
      <w:bCs/>
      <w:kern w:val="36"/>
      <w:szCs w:val="48"/>
    </w:rPr>
  </w:style>
  <w:style w:type="paragraph" w:styleId="u3">
    <w:name w:val="heading 3"/>
    <w:basedOn w:val="Binhthng"/>
    <w:link w:val="u3Char"/>
    <w:uiPriority w:val="9"/>
    <w:qFormat/>
    <w:rsid w:val="00DB5029"/>
    <w:pPr>
      <w:spacing w:before="100" w:beforeAutospacing="1" w:after="100" w:afterAutospacing="1"/>
      <w:outlineLvl w:val="2"/>
    </w:pPr>
    <w:rPr>
      <w:b/>
      <w:bCs/>
      <w:sz w:val="27"/>
      <w:szCs w:val="27"/>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7D2F96"/>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link w:val="ThnVnbanChar"/>
    <w:rsid w:val="007D2F96"/>
    <w:pPr>
      <w:spacing w:before="120" w:after="60" w:line="288" w:lineRule="auto"/>
      <w:jc w:val="both"/>
    </w:pPr>
    <w:rPr>
      <w:rFonts w:ascii="Arial" w:hAnsi="Arial"/>
      <w:sz w:val="20"/>
      <w:szCs w:val="20"/>
    </w:rPr>
  </w:style>
  <w:style w:type="character" w:customStyle="1" w:styleId="ThnVnbanChar">
    <w:name w:val="Thân Văn bản Char"/>
    <w:basedOn w:val="Phngmcinhcuaoanvn"/>
    <w:link w:val="ThnVnban"/>
    <w:rsid w:val="007D2F96"/>
    <w:rPr>
      <w:rFonts w:ascii="Arial" w:eastAsia="Times New Roman" w:hAnsi="Arial" w:cs="Times New Roman"/>
      <w:sz w:val="20"/>
      <w:szCs w:val="20"/>
    </w:rPr>
  </w:style>
  <w:style w:type="character" w:customStyle="1" w:styleId="BodyTextChar1">
    <w:name w:val="Body Text Char1"/>
    <w:uiPriority w:val="99"/>
    <w:rsid w:val="001D6DCD"/>
    <w:rPr>
      <w:rFonts w:ascii="Times New Roman" w:hAnsi="Times New Roman" w:cs="Times New Roman"/>
      <w:sz w:val="28"/>
      <w:szCs w:val="28"/>
      <w:u w:val="none"/>
    </w:rPr>
  </w:style>
  <w:style w:type="table" w:customStyle="1" w:styleId="TableGrid2">
    <w:name w:val="Table Grid2"/>
    <w:basedOn w:val="BangThngthng"/>
    <w:next w:val="LiBang"/>
    <w:uiPriority w:val="59"/>
    <w:rsid w:val="0091746A"/>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qFormat/>
    <w:rsid w:val="002E27A0"/>
    <w:pPr>
      <w:ind w:left="720"/>
    </w:pPr>
  </w:style>
  <w:style w:type="paragraph" w:styleId="utrang">
    <w:name w:val="header"/>
    <w:basedOn w:val="Binhthng"/>
    <w:link w:val="utrangChar"/>
    <w:uiPriority w:val="99"/>
    <w:unhideWhenUsed/>
    <w:rsid w:val="008B644A"/>
    <w:pPr>
      <w:tabs>
        <w:tab w:val="center" w:pos="4680"/>
        <w:tab w:val="right" w:pos="9360"/>
      </w:tabs>
    </w:pPr>
  </w:style>
  <w:style w:type="character" w:customStyle="1" w:styleId="utrangChar">
    <w:name w:val="Đầu trang Char"/>
    <w:basedOn w:val="Phngmcinhcuaoanvn"/>
    <w:link w:val="utrang"/>
    <w:uiPriority w:val="99"/>
    <w:rsid w:val="008B644A"/>
    <w:rPr>
      <w:rFonts w:eastAsia="Times New Roman" w:cs="Times New Roman"/>
      <w:sz w:val="24"/>
      <w:szCs w:val="24"/>
    </w:rPr>
  </w:style>
  <w:style w:type="paragraph" w:styleId="Chntrang">
    <w:name w:val="footer"/>
    <w:basedOn w:val="Binhthng"/>
    <w:link w:val="ChntrangChar"/>
    <w:uiPriority w:val="99"/>
    <w:unhideWhenUsed/>
    <w:rsid w:val="008B644A"/>
    <w:pPr>
      <w:tabs>
        <w:tab w:val="center" w:pos="4680"/>
        <w:tab w:val="right" w:pos="9360"/>
      </w:tabs>
    </w:pPr>
  </w:style>
  <w:style w:type="character" w:customStyle="1" w:styleId="ChntrangChar">
    <w:name w:val="Chân trang Char"/>
    <w:basedOn w:val="Phngmcinhcuaoanvn"/>
    <w:link w:val="Chntrang"/>
    <w:uiPriority w:val="99"/>
    <w:rsid w:val="008B644A"/>
    <w:rPr>
      <w:rFonts w:eastAsia="Times New Roman" w:cs="Times New Roman"/>
      <w:sz w:val="24"/>
      <w:szCs w:val="24"/>
    </w:rPr>
  </w:style>
  <w:style w:type="character" w:styleId="ThamchiuChuthich">
    <w:name w:val="annotation reference"/>
    <w:basedOn w:val="Phngmcinhcuaoanvn"/>
    <w:uiPriority w:val="99"/>
    <w:semiHidden/>
    <w:unhideWhenUsed/>
    <w:rsid w:val="00AB6617"/>
    <w:rPr>
      <w:sz w:val="16"/>
      <w:szCs w:val="16"/>
    </w:rPr>
  </w:style>
  <w:style w:type="paragraph" w:styleId="VnbanChuthich">
    <w:name w:val="annotation text"/>
    <w:basedOn w:val="Binhthng"/>
    <w:link w:val="VnbanChuthichChar"/>
    <w:uiPriority w:val="99"/>
    <w:unhideWhenUsed/>
    <w:rsid w:val="00AB6617"/>
    <w:rPr>
      <w:sz w:val="20"/>
      <w:szCs w:val="20"/>
    </w:rPr>
  </w:style>
  <w:style w:type="character" w:customStyle="1" w:styleId="VnbanChuthichChar">
    <w:name w:val="Văn bản Chú thích Char"/>
    <w:basedOn w:val="Phngmcinhcuaoanvn"/>
    <w:link w:val="VnbanChuthich"/>
    <w:uiPriority w:val="99"/>
    <w:rsid w:val="00AB6617"/>
    <w:rPr>
      <w:rFonts w:eastAsia="Times New Roman" w:cs="Times New Roman"/>
      <w:sz w:val="20"/>
      <w:szCs w:val="20"/>
    </w:rPr>
  </w:style>
  <w:style w:type="paragraph" w:styleId="ChuChuthich">
    <w:name w:val="annotation subject"/>
    <w:basedOn w:val="VnbanChuthich"/>
    <w:next w:val="VnbanChuthich"/>
    <w:link w:val="ChuChuthichChar"/>
    <w:uiPriority w:val="99"/>
    <w:semiHidden/>
    <w:unhideWhenUsed/>
    <w:rsid w:val="00AB6617"/>
    <w:rPr>
      <w:b/>
      <w:bCs/>
    </w:rPr>
  </w:style>
  <w:style w:type="character" w:customStyle="1" w:styleId="ChuChuthichChar">
    <w:name w:val="Chủ đề Chú thích Char"/>
    <w:basedOn w:val="VnbanChuthichChar"/>
    <w:link w:val="ChuChuthich"/>
    <w:uiPriority w:val="99"/>
    <w:semiHidden/>
    <w:rsid w:val="00AB6617"/>
    <w:rPr>
      <w:rFonts w:eastAsia="Times New Roman" w:cs="Times New Roman"/>
      <w:b/>
      <w:bCs/>
      <w:sz w:val="20"/>
      <w:szCs w:val="20"/>
    </w:rPr>
  </w:style>
  <w:style w:type="paragraph" w:styleId="Bongchuthich">
    <w:name w:val="Balloon Text"/>
    <w:basedOn w:val="Binhthng"/>
    <w:link w:val="BongchuthichChar"/>
    <w:uiPriority w:val="99"/>
    <w:semiHidden/>
    <w:unhideWhenUsed/>
    <w:rsid w:val="00AB6617"/>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AB6617"/>
    <w:rPr>
      <w:rFonts w:ascii="Segoe UI" w:eastAsia="Times New Roman" w:hAnsi="Segoe UI" w:cs="Segoe UI"/>
      <w:sz w:val="18"/>
      <w:szCs w:val="18"/>
    </w:rPr>
  </w:style>
  <w:style w:type="character" w:customStyle="1" w:styleId="fontstyle01">
    <w:name w:val="fontstyle01"/>
    <w:basedOn w:val="Phngmcinhcuaoanvn"/>
    <w:rsid w:val="00BF6984"/>
    <w:rPr>
      <w:rFonts w:ascii="TimesNewRomanPSMT" w:hAnsi="TimesNewRomanPSMT" w:hint="default"/>
      <w:b w:val="0"/>
      <w:bCs w:val="0"/>
      <w:i w:val="0"/>
      <w:iCs w:val="0"/>
      <w:color w:val="000000"/>
      <w:sz w:val="26"/>
      <w:szCs w:val="26"/>
    </w:rPr>
  </w:style>
  <w:style w:type="character" w:customStyle="1" w:styleId="fontstyle21">
    <w:name w:val="fontstyle21"/>
    <w:basedOn w:val="Phngmcinhcuaoanvn"/>
    <w:rsid w:val="00BF6984"/>
    <w:rPr>
      <w:rFonts w:ascii="TimesNewRomanPS-ItalicMT" w:hAnsi="TimesNewRomanPS-ItalicMT" w:hint="default"/>
      <w:b w:val="0"/>
      <w:bCs w:val="0"/>
      <w:i/>
      <w:iCs/>
      <w:color w:val="000000"/>
      <w:sz w:val="26"/>
      <w:szCs w:val="26"/>
    </w:rPr>
  </w:style>
  <w:style w:type="paragraph" w:styleId="ThngthngWeb">
    <w:name w:val="Normal (Web)"/>
    <w:basedOn w:val="Binhthng"/>
    <w:uiPriority w:val="99"/>
    <w:unhideWhenUsed/>
    <w:rsid w:val="00F662D3"/>
    <w:pPr>
      <w:spacing w:before="100" w:beforeAutospacing="1" w:after="100" w:afterAutospacing="1"/>
    </w:pPr>
  </w:style>
  <w:style w:type="character" w:styleId="Nhnmanh">
    <w:name w:val="Emphasis"/>
    <w:basedOn w:val="Phngmcinhcuaoanvn"/>
    <w:uiPriority w:val="20"/>
    <w:qFormat/>
    <w:rsid w:val="00F662D3"/>
    <w:rPr>
      <w:i/>
      <w:iCs/>
    </w:rPr>
  </w:style>
  <w:style w:type="paragraph" w:styleId="Duytlai">
    <w:name w:val="Revision"/>
    <w:hidden/>
    <w:uiPriority w:val="99"/>
    <w:semiHidden/>
    <w:rsid w:val="00264BDC"/>
    <w:pPr>
      <w:spacing w:after="0" w:line="240" w:lineRule="auto"/>
    </w:pPr>
    <w:rPr>
      <w:rFonts w:eastAsia="Times New Roman" w:cs="Times New Roman"/>
      <w:sz w:val="24"/>
      <w:szCs w:val="24"/>
    </w:rPr>
  </w:style>
  <w:style w:type="paragraph" w:styleId="Tiuphu">
    <w:name w:val="Subtitle"/>
    <w:basedOn w:val="Binhthng"/>
    <w:next w:val="Binhthng"/>
    <w:link w:val="TiuphuChar"/>
    <w:uiPriority w:val="11"/>
    <w:qFormat/>
    <w:rsid w:val="00747FE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TiuphuChar">
    <w:name w:val="Tiêu đề phụ Char"/>
    <w:basedOn w:val="Phngmcinhcuaoanvn"/>
    <w:link w:val="Tiuphu"/>
    <w:uiPriority w:val="11"/>
    <w:rsid w:val="00747FEF"/>
    <w:rPr>
      <w:rFonts w:asciiTheme="minorHAnsi" w:eastAsiaTheme="minorEastAsia" w:hAnsiTheme="minorHAnsi"/>
      <w:color w:val="5A5A5A" w:themeColor="text1" w:themeTint="A5"/>
      <w:spacing w:val="15"/>
      <w:sz w:val="22"/>
    </w:rPr>
  </w:style>
  <w:style w:type="character" w:customStyle="1" w:styleId="u1Char">
    <w:name w:val="Đầu đề 1 Char"/>
    <w:basedOn w:val="Phngmcinhcuaoanvn"/>
    <w:link w:val="u1"/>
    <w:uiPriority w:val="9"/>
    <w:rsid w:val="00CB6561"/>
    <w:rPr>
      <w:rFonts w:eastAsia="Times New Roman" w:cs="Times New Roman"/>
      <w:b/>
      <w:bCs/>
      <w:kern w:val="36"/>
      <w:sz w:val="24"/>
      <w:szCs w:val="48"/>
    </w:rPr>
  </w:style>
  <w:style w:type="character" w:customStyle="1" w:styleId="u3Char">
    <w:name w:val="Đầu đề 3 Char"/>
    <w:basedOn w:val="Phngmcinhcuaoanvn"/>
    <w:link w:val="u3"/>
    <w:uiPriority w:val="9"/>
    <w:rsid w:val="00DB5029"/>
    <w:rPr>
      <w:rFonts w:eastAsia="Times New Roman" w:cs="Times New Roman"/>
      <w:b/>
      <w:bCs/>
      <w:sz w:val="27"/>
      <w:szCs w:val="27"/>
    </w:rPr>
  </w:style>
  <w:style w:type="character" w:styleId="MaHTML">
    <w:name w:val="HTML Code"/>
    <w:basedOn w:val="Phngmcinhcuaoanvn"/>
    <w:uiPriority w:val="99"/>
    <w:semiHidden/>
    <w:unhideWhenUsed/>
    <w:rsid w:val="00DB50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5314">
      <w:bodyDiv w:val="1"/>
      <w:marLeft w:val="0"/>
      <w:marRight w:val="0"/>
      <w:marTop w:val="0"/>
      <w:marBottom w:val="0"/>
      <w:divBdr>
        <w:top w:val="none" w:sz="0" w:space="0" w:color="auto"/>
        <w:left w:val="none" w:sz="0" w:space="0" w:color="auto"/>
        <w:bottom w:val="none" w:sz="0" w:space="0" w:color="auto"/>
        <w:right w:val="none" w:sz="0" w:space="0" w:color="auto"/>
      </w:divBdr>
    </w:div>
    <w:div w:id="411197984">
      <w:bodyDiv w:val="1"/>
      <w:marLeft w:val="0"/>
      <w:marRight w:val="0"/>
      <w:marTop w:val="0"/>
      <w:marBottom w:val="0"/>
      <w:divBdr>
        <w:top w:val="none" w:sz="0" w:space="0" w:color="auto"/>
        <w:left w:val="none" w:sz="0" w:space="0" w:color="auto"/>
        <w:bottom w:val="none" w:sz="0" w:space="0" w:color="auto"/>
        <w:right w:val="none" w:sz="0" w:space="0" w:color="auto"/>
      </w:divBdr>
    </w:div>
    <w:div w:id="739016167">
      <w:bodyDiv w:val="1"/>
      <w:marLeft w:val="0"/>
      <w:marRight w:val="0"/>
      <w:marTop w:val="0"/>
      <w:marBottom w:val="0"/>
      <w:divBdr>
        <w:top w:val="none" w:sz="0" w:space="0" w:color="auto"/>
        <w:left w:val="none" w:sz="0" w:space="0" w:color="auto"/>
        <w:bottom w:val="none" w:sz="0" w:space="0" w:color="auto"/>
        <w:right w:val="none" w:sz="0" w:space="0" w:color="auto"/>
      </w:divBdr>
    </w:div>
    <w:div w:id="1654332118">
      <w:bodyDiv w:val="1"/>
      <w:marLeft w:val="0"/>
      <w:marRight w:val="0"/>
      <w:marTop w:val="0"/>
      <w:marBottom w:val="0"/>
      <w:divBdr>
        <w:top w:val="none" w:sz="0" w:space="0" w:color="auto"/>
        <w:left w:val="none" w:sz="0" w:space="0" w:color="auto"/>
        <w:bottom w:val="none" w:sz="0" w:space="0" w:color="auto"/>
        <w:right w:val="none" w:sz="0" w:space="0" w:color="auto"/>
      </w:divBdr>
    </w:div>
    <w:div w:id="1930381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H-LTV\Documents\Custom%20Office%20Templates\13.%20Mau%20DCCTHP_chuan%2007.4.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DAFAE-A42A-4BC3-BB12-D6F2735BD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13. Mau DCCTHP_chuan 07.4.2026.dotx</Template>
  <TotalTime>56</TotalTime>
  <Pages>8</Pages>
  <Words>2360</Words>
  <Characters>8592</Characters>
  <Application>Microsoft Office Word</Application>
  <DocSecurity>0</DocSecurity>
  <Lines>660</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ANH-LTV</dc:creator>
  <cp:keywords/>
  <dc:description/>
  <cp:lastModifiedBy>Pham Quang Vu</cp:lastModifiedBy>
  <cp:revision>12</cp:revision>
  <cp:lastPrinted>2026-04-06T09:09:00Z</cp:lastPrinted>
  <dcterms:created xsi:type="dcterms:W3CDTF">2026-04-14T07:36:00Z</dcterms:created>
  <dcterms:modified xsi:type="dcterms:W3CDTF">2026-05-19T08:51:00Z</dcterms:modified>
</cp:coreProperties>
</file>